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9CF" w:rsidRDefault="00F362DB" w:rsidP="00F362DB">
      <w:pPr>
        <w:pStyle w:val="Heading1"/>
      </w:pPr>
      <w:r>
        <w:t>GUI</w:t>
      </w:r>
    </w:p>
    <w:p w:rsidR="008026B3" w:rsidRDefault="008026B3" w:rsidP="008026B3">
      <w:pPr>
        <w:pStyle w:val="Figure"/>
      </w:pPr>
      <w:bookmarkStart w:id="0" w:name="_GoBack"/>
      <w:r>
        <w:t>Widgets</w:t>
      </w:r>
    </w:p>
    <w:p w:rsidR="00F362DB" w:rsidRDefault="00A21740" w:rsidP="008026B3">
      <w:r w:rsidRPr="00D63824">
        <w:object w:dxaOrig="7207" w:dyaOrig="5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58.7pt;height:269.85pt" o:ole="">
            <v:imagedata r:id="rId9" o:title=""/>
          </v:shape>
          <o:OLEObject Type="Embed" ProgID="PowerPoint.Slide.12" ShapeID="_x0000_i1028" DrawAspect="Content" ObjectID="_1468822092" r:id="rId10"/>
        </w:object>
      </w:r>
      <w:bookmarkEnd w:id="0"/>
    </w:p>
    <w:p w:rsidR="008026B3" w:rsidRDefault="008026B3" w:rsidP="00F362DB">
      <w:pPr>
        <w:pStyle w:val="Figure"/>
      </w:pPr>
      <w:r>
        <w:t>Widget Description</w:t>
      </w:r>
    </w:p>
    <w:p w:rsidR="00F362DB" w:rsidRDefault="00A21740" w:rsidP="008026B3">
      <w:r w:rsidRPr="00D63824">
        <w:object w:dxaOrig="7040" w:dyaOrig="5267">
          <v:shape id="_x0000_i1029" type="#_x0000_t75" style="width:358.7pt;height:262.7pt" o:ole="">
            <v:imagedata r:id="rId11" o:title=""/>
          </v:shape>
          <o:OLEObject Type="Embed" ProgID="PowerPoint.Slide.12" ShapeID="_x0000_i1029" DrawAspect="Content" ObjectID="_1468822093" r:id="rId12"/>
        </w:object>
      </w:r>
    </w:p>
    <w:p w:rsidR="00F362DB" w:rsidRDefault="00F362DB">
      <w:pPr>
        <w:spacing w:before="0" w:line="320" w:lineRule="exact"/>
        <w:ind w:left="0"/>
        <w:rPr>
          <w:rFonts w:ascii="Arial" w:eastAsiaTheme="majorEastAsia" w:hAnsi="Arial" w:cstheme="majorBidi"/>
          <w:b/>
          <w:bCs/>
          <w:sz w:val="24"/>
          <w:szCs w:val="28"/>
        </w:rPr>
      </w:pPr>
      <w:r>
        <w:br w:type="page"/>
      </w:r>
    </w:p>
    <w:p w:rsidR="00F362DB" w:rsidRDefault="00F362DB" w:rsidP="00F362DB">
      <w:pPr>
        <w:pStyle w:val="Heading1"/>
      </w:pPr>
      <w:r>
        <w:lastRenderedPageBreak/>
        <w:t>Sequences</w:t>
      </w:r>
    </w:p>
    <w:p w:rsidR="00F362DB" w:rsidRDefault="00F362DB" w:rsidP="00F362DB">
      <w:pPr>
        <w:pStyle w:val="Heading2"/>
      </w:pPr>
      <w:r>
        <w:t>Sequence Branching</w:t>
      </w:r>
    </w:p>
    <w:p w:rsidR="008026B3" w:rsidRDefault="008026B3" w:rsidP="00F362DB">
      <w:pPr>
        <w:pStyle w:val="Figure"/>
      </w:pPr>
      <w:bookmarkStart w:id="1" w:name="_Ref394403473"/>
      <w:r>
        <w:t>Sequence Branching</w:t>
      </w:r>
      <w:bookmarkEnd w:id="1"/>
    </w:p>
    <w:p w:rsidR="00F362DB" w:rsidRDefault="007A49A6" w:rsidP="008026B3">
      <w:r w:rsidRPr="00D63824">
        <w:object w:dxaOrig="7160" w:dyaOrig="5356">
          <v:shape id="_x0000_i1030" type="#_x0000_t75" style="width:466.4pt;height:348.95pt" o:ole="">
            <v:imagedata r:id="rId13" o:title=""/>
          </v:shape>
          <o:OLEObject Type="Embed" ProgID="PowerPoint.Slide.12" ShapeID="_x0000_i1030" DrawAspect="Content" ObjectID="_1468822094" r:id="rId14"/>
        </w:object>
      </w:r>
    </w:p>
    <w:p w:rsidR="00771A3B" w:rsidRDefault="00771A3B" w:rsidP="008026B3"/>
    <w:p w:rsidR="00771A3B" w:rsidRDefault="008026B3" w:rsidP="008026B3">
      <w:r>
        <w:t xml:space="preserve">There are 4 sequences shown in </w:t>
      </w:r>
      <w:r w:rsidR="009B67D1">
        <w:fldChar w:fldCharType="begin"/>
      </w:r>
      <w:r>
        <w:instrText xml:space="preserve"> REF _Ref394403473 \r \h </w:instrText>
      </w:r>
      <w:r w:rsidR="009B67D1">
        <w:fldChar w:fldCharType="separate"/>
      </w:r>
      <w:r w:rsidR="0004001C">
        <w:t>Figure 3</w:t>
      </w:r>
      <w:r w:rsidR="009B67D1">
        <w:fldChar w:fldCharType="end"/>
      </w:r>
      <w:r>
        <w:t xml:space="preserve">, Init, xTalkAdj, measBase and runTime. </w:t>
      </w:r>
      <w:r w:rsidR="00771A3B">
        <w:t xml:space="preserve">Each of these is driven by timers. Only one is active at a time (baton passing). Upon successful completion they branch to the next item until runTime is operational. This path is shown in </w:t>
      </w:r>
      <w:r w:rsidR="00771A3B" w:rsidRPr="00CE54CF">
        <w:rPr>
          <w:b/>
          <w:color w:val="00B050"/>
        </w:rPr>
        <w:t>green</w:t>
      </w:r>
      <w:r w:rsidR="00771A3B">
        <w:t xml:space="preserve"> in the figure. Each of them may need to branch to a previous item if any fault conditions are detected. The branch back paths are shown in </w:t>
      </w:r>
      <w:r w:rsidR="00771A3B" w:rsidRPr="00CE54CF">
        <w:rPr>
          <w:b/>
          <w:color w:val="C00000"/>
        </w:rPr>
        <w:t>red</w:t>
      </w:r>
      <w:r w:rsidR="00771A3B">
        <w:t>.</w:t>
      </w:r>
    </w:p>
    <w:p w:rsidR="008026B3" w:rsidRDefault="008026B3" w:rsidP="008026B3">
      <w:r>
        <w:t>The Init should only be run once on 1</w:t>
      </w:r>
      <w:r w:rsidRPr="008026B3">
        <w:rPr>
          <w:vertAlign w:val="superscript"/>
        </w:rPr>
        <w:t>st</w:t>
      </w:r>
      <w:r>
        <w:t xml:space="preserve"> startup. If a power fault is detected during operation it should be used to reset the device.</w:t>
      </w:r>
    </w:p>
    <w:p w:rsidR="00771A3B" w:rsidRDefault="00771A3B">
      <w:pPr>
        <w:spacing w:before="0" w:line="320" w:lineRule="exact"/>
        <w:ind w:left="0"/>
      </w:pPr>
      <w:r>
        <w:br w:type="page"/>
      </w:r>
    </w:p>
    <w:p w:rsidR="00771A3B" w:rsidRDefault="007A49A6" w:rsidP="00771A3B">
      <w:pPr>
        <w:pStyle w:val="Heading2"/>
      </w:pPr>
      <w:r>
        <w:lastRenderedPageBreak/>
        <w:t>S</w:t>
      </w:r>
      <w:r w:rsidR="00771A3B">
        <w:t>equence</w:t>
      </w:r>
      <w:r>
        <w:t>: runTime</w:t>
      </w:r>
    </w:p>
    <w:p w:rsidR="007A49A6" w:rsidRDefault="007A49A6" w:rsidP="007A49A6">
      <w:pPr>
        <w:pStyle w:val="Figure"/>
      </w:pPr>
      <w:bookmarkStart w:id="2" w:name="_Ref394407310"/>
      <w:r>
        <w:t>Sequence: runTime</w:t>
      </w:r>
      <w:bookmarkEnd w:id="2"/>
    </w:p>
    <w:p w:rsidR="00771A3B" w:rsidRDefault="00E61BFB" w:rsidP="007A49A6">
      <w:r w:rsidRPr="00D63824">
        <w:object w:dxaOrig="7160" w:dyaOrig="5356">
          <v:shape id="_x0000_i1031" type="#_x0000_t75" style="width:466.4pt;height:348.95pt" o:ole="">
            <v:imagedata r:id="rId15" o:title=""/>
          </v:shape>
          <o:OLEObject Type="Embed" ProgID="PowerPoint.Slide.12" ShapeID="_x0000_i1031" DrawAspect="Content" ObjectID="_1468822095" r:id="rId16"/>
        </w:object>
      </w:r>
    </w:p>
    <w:p w:rsidR="00771A3B" w:rsidRDefault="00E61BFB" w:rsidP="00771A3B">
      <w:r>
        <w:t xml:space="preserve">The runTime sequence is the most important and complicated of the group of sequences. A “flow chart” of this sequence is shown in </w:t>
      </w:r>
      <w:r w:rsidR="009B67D1">
        <w:fldChar w:fldCharType="begin"/>
      </w:r>
      <w:r>
        <w:instrText xml:space="preserve"> REF _Ref394407310 \r \h </w:instrText>
      </w:r>
      <w:r w:rsidR="009B67D1">
        <w:fldChar w:fldCharType="separate"/>
      </w:r>
      <w:r w:rsidR="0004001C">
        <w:t>Figure 4</w:t>
      </w:r>
      <w:r w:rsidR="009B67D1">
        <w:fldChar w:fldCharType="end"/>
      </w:r>
      <w:r>
        <w:t xml:space="preserve">. This sequence, like the others is polled. Normal flow is from top to bottom on the left of the diagram, along the </w:t>
      </w:r>
      <w:r w:rsidRPr="00CE54CF">
        <w:rPr>
          <w:b/>
          <w:color w:val="00B050"/>
        </w:rPr>
        <w:t>green</w:t>
      </w:r>
      <w:r>
        <w:t xml:space="preserve"> paths. Branching to other sequences is along the </w:t>
      </w:r>
      <w:r w:rsidRPr="00CE54CF">
        <w:rPr>
          <w:b/>
          <w:color w:val="C00000"/>
        </w:rPr>
        <w:t>red</w:t>
      </w:r>
      <w:r>
        <w:t xml:space="preserve"> paths with the exit point also shown in </w:t>
      </w:r>
      <w:r w:rsidRPr="00E61BFB">
        <w:rPr>
          <w:color w:val="C00000"/>
        </w:rPr>
        <w:t>red</w:t>
      </w:r>
      <w:r>
        <w:t xml:space="preserve">. </w:t>
      </w:r>
      <w:r w:rsidR="00CE54CF">
        <w:t>The individual decision points are detailed below:</w:t>
      </w:r>
    </w:p>
    <w:p w:rsidR="00CE54CF" w:rsidRDefault="00CE54CF" w:rsidP="00CE54CF">
      <w:pPr>
        <w:pStyle w:val="ListParagraph"/>
        <w:numPr>
          <w:ilvl w:val="0"/>
          <w:numId w:val="11"/>
        </w:numPr>
      </w:pPr>
      <w:r w:rsidRPr="00C6789F">
        <w:rPr>
          <w:u w:val="single"/>
        </w:rPr>
        <w:t>Prox Done?</w:t>
      </w:r>
      <w:r w:rsidR="0016473E" w:rsidRPr="00C6789F">
        <w:rPr>
          <w:u w:val="single"/>
        </w:rPr>
        <w:t xml:space="preserve"> / Power Fault?</w:t>
      </w:r>
      <w:r w:rsidR="00E264B7">
        <w:br/>
      </w:r>
      <w:r w:rsidR="00E264B7">
        <w:br/>
      </w:r>
      <w:r w:rsidR="00AF7AF5">
        <w:t>Purpose: Checks status register</w:t>
      </w:r>
      <w:r w:rsidR="00AF7AF5">
        <w:br/>
      </w:r>
      <w:r w:rsidR="00AF7AF5">
        <w:br/>
      </w:r>
      <w:r w:rsidR="00E264B7">
        <w:t xml:space="preserve">Read </w:t>
      </w:r>
      <w:r w:rsidR="00E264B7" w:rsidRPr="00E264B7">
        <w:rPr>
          <w:i/>
          <w:u w:val="single"/>
        </w:rPr>
        <w:t>STATUS once</w:t>
      </w:r>
      <w:r w:rsidR="00E264B7">
        <w:t xml:space="preserve"> (it clears on read). Exit if the conversion is not complete. Reinitialize if the supply flag is set (power fault has occurred). Otherwise continue. </w:t>
      </w:r>
      <w:r w:rsidR="00E264B7">
        <w:br/>
      </w:r>
    </w:p>
    <w:p w:rsidR="00CE54CF" w:rsidRDefault="00CE54CF" w:rsidP="00CE54CF">
      <w:pPr>
        <w:pStyle w:val="ListParagraph"/>
        <w:numPr>
          <w:ilvl w:val="1"/>
          <w:numId w:val="11"/>
        </w:numPr>
      </w:pPr>
      <w:r w:rsidRPr="0016473E">
        <w:rPr>
          <w:b/>
        </w:rPr>
        <w:t>I</w:t>
      </w:r>
      <w:r w:rsidR="0016473E" w:rsidRPr="0016473E">
        <w:rPr>
          <w:b/>
        </w:rPr>
        <w:t>F</w:t>
      </w:r>
      <w:r>
        <w:t xml:space="preserve"> </w:t>
      </w:r>
      <w:r w:rsidR="0016473E">
        <w:t>[</w:t>
      </w:r>
      <w:r w:rsidR="006B32E0">
        <w:t xml:space="preserve"> </w:t>
      </w:r>
      <w:r w:rsidR="0016473E">
        <w:t>STATUS:PROX_DONE (0x6:B2) ==</w:t>
      </w:r>
      <w:r w:rsidR="006B32E0">
        <w:t xml:space="preserve"> </w:t>
      </w:r>
      <w:r w:rsidR="0016473E">
        <w:t>0</w:t>
      </w:r>
      <w:r w:rsidR="006B32E0">
        <w:t xml:space="preserve"> </w:t>
      </w:r>
      <w:r w:rsidR="0016473E">
        <w:t xml:space="preserve">] </w:t>
      </w:r>
      <w:r w:rsidR="0016473E" w:rsidRPr="0016473E">
        <w:rPr>
          <w:b/>
        </w:rPr>
        <w:t>EXIT</w:t>
      </w:r>
    </w:p>
    <w:p w:rsidR="0016473E" w:rsidRDefault="0016473E" w:rsidP="00CE54CF">
      <w:pPr>
        <w:pStyle w:val="ListParagraph"/>
        <w:numPr>
          <w:ilvl w:val="1"/>
          <w:numId w:val="11"/>
        </w:numPr>
      </w:pPr>
      <w:r w:rsidRPr="0016473E">
        <w:rPr>
          <w:b/>
        </w:rPr>
        <w:t>ELSE</w:t>
      </w:r>
    </w:p>
    <w:p w:rsidR="0016473E" w:rsidRDefault="0016473E" w:rsidP="0016473E">
      <w:pPr>
        <w:pStyle w:val="ListParagraph"/>
        <w:numPr>
          <w:ilvl w:val="2"/>
          <w:numId w:val="11"/>
        </w:numPr>
      </w:pPr>
      <w:r w:rsidRPr="0016473E">
        <w:rPr>
          <w:b/>
        </w:rPr>
        <w:t>IF</w:t>
      </w:r>
      <w:r>
        <w:t xml:space="preserve"> [</w:t>
      </w:r>
      <w:r w:rsidR="006B32E0">
        <w:t xml:space="preserve"> </w:t>
      </w:r>
      <w:r>
        <w:t>STATUS:SUPPLY_FLAG (0x6:B4) ==</w:t>
      </w:r>
      <w:r w:rsidR="006B32E0">
        <w:t xml:space="preserve"> </w:t>
      </w:r>
      <w:r>
        <w:t>1</w:t>
      </w:r>
      <w:r w:rsidR="006B32E0">
        <w:t xml:space="preserve"> </w:t>
      </w:r>
      <w:r>
        <w:t xml:space="preserve">] </w:t>
      </w:r>
      <w:r w:rsidRPr="0016473E">
        <w:rPr>
          <w:b/>
          <w:color w:val="FF0000"/>
        </w:rPr>
        <w:t>Init</w:t>
      </w:r>
      <w:r w:rsidRPr="0016473E">
        <w:t xml:space="preserve"> // power fault</w:t>
      </w:r>
    </w:p>
    <w:p w:rsidR="0016473E" w:rsidRDefault="0016473E" w:rsidP="0016473E">
      <w:pPr>
        <w:pStyle w:val="ListParagraph"/>
        <w:numPr>
          <w:ilvl w:val="2"/>
          <w:numId w:val="11"/>
        </w:numPr>
      </w:pPr>
      <w:r>
        <w:rPr>
          <w:b/>
        </w:rPr>
        <w:t>ELSE</w:t>
      </w:r>
      <w:r w:rsidRPr="0016473E">
        <w:t xml:space="preserve"> Drift?</w:t>
      </w:r>
    </w:p>
    <w:p w:rsidR="001A0890" w:rsidRDefault="001A0890">
      <w:pPr>
        <w:spacing w:before="0" w:line="320" w:lineRule="exact"/>
        <w:ind w:left="0"/>
      </w:pPr>
      <w:r>
        <w:br w:type="page"/>
      </w:r>
    </w:p>
    <w:p w:rsidR="00C6789F" w:rsidRDefault="00E264B7" w:rsidP="00E264B7">
      <w:pPr>
        <w:pStyle w:val="ListParagraph"/>
        <w:numPr>
          <w:ilvl w:val="0"/>
          <w:numId w:val="11"/>
        </w:numPr>
      </w:pPr>
      <w:r w:rsidRPr="00C6789F">
        <w:rPr>
          <w:u w:val="single"/>
        </w:rPr>
        <w:lastRenderedPageBreak/>
        <w:t>Drift?</w:t>
      </w:r>
      <w:r w:rsidR="00AF7AF5">
        <w:br/>
      </w:r>
      <w:r w:rsidR="00AF7AF5">
        <w:br/>
        <w:t>Purpose compensates for long term drift.</w:t>
      </w:r>
      <w:r w:rsidR="00AF7AF5">
        <w:br/>
      </w:r>
      <w:r w:rsidR="00AF7AF5">
        <w:br/>
        <w:t xml:space="preserve">Once per </w:t>
      </w:r>
      <w:r w:rsidR="00AF7AF5" w:rsidRPr="00AF7AF5">
        <w:rPr>
          <w:i/>
          <w:u w:val="single"/>
        </w:rPr>
        <w:t>user defined</w:t>
      </w:r>
      <w:r w:rsidR="00AF7AF5">
        <w:t xml:space="preserve"> (default = 60 seconds) re-measure the baseline provided the </w:t>
      </w:r>
      <w:r w:rsidR="001D58B2">
        <w:t xml:space="preserve">proximity </w:t>
      </w:r>
      <w:r w:rsidR="00AF7AF5">
        <w:t>value is NEAR.</w:t>
      </w:r>
      <w:r w:rsidR="00C6789F">
        <w:br/>
      </w:r>
    </w:p>
    <w:p w:rsidR="00F843A1" w:rsidRDefault="00C6789F" w:rsidP="00E264B7">
      <w:pPr>
        <w:pStyle w:val="ListParagraph"/>
        <w:numPr>
          <w:ilvl w:val="0"/>
          <w:numId w:val="11"/>
        </w:numPr>
      </w:pPr>
      <w:r w:rsidRPr="00C6789F">
        <w:rPr>
          <w:u w:val="single"/>
        </w:rPr>
        <w:t>Wash?</w:t>
      </w:r>
      <w:r>
        <w:br/>
      </w:r>
      <w:r>
        <w:br/>
        <w:t>Purpose: prevent self rise, if IR is detected for proximity value to 0, FAR</w:t>
      </w:r>
      <w:r>
        <w:br/>
      </w:r>
      <w:r>
        <w:br/>
        <w:t>if PROX_WASH &gt; minimum value detected +1 then proximity=0, go to Near/Far?</w:t>
      </w:r>
      <w:r>
        <w:br/>
        <w:t xml:space="preserve">if </w:t>
      </w:r>
      <w:r w:rsidR="00F843A1">
        <w:t xml:space="preserve"> minimum value detected &gt; PROX_WASH  then minimum value detected = PROX_WASH</w:t>
      </w:r>
      <w:r w:rsidR="00F843A1">
        <w:br/>
      </w:r>
    </w:p>
    <w:p w:rsidR="00CB32DA" w:rsidRDefault="00F843A1" w:rsidP="00E264B7">
      <w:pPr>
        <w:pStyle w:val="ListParagraph"/>
        <w:numPr>
          <w:ilvl w:val="0"/>
          <w:numId w:val="11"/>
        </w:numPr>
      </w:pPr>
      <w:r>
        <w:rPr>
          <w:u w:val="single"/>
        </w:rPr>
        <w:t>Offset?</w:t>
      </w:r>
      <w:r w:rsidR="00CB32DA">
        <w:rPr>
          <w:u w:val="single"/>
        </w:rPr>
        <w:br/>
      </w:r>
      <w:r w:rsidR="00CB32DA">
        <w:rPr>
          <w:u w:val="single"/>
        </w:rPr>
        <w:br/>
      </w:r>
      <w:r w:rsidR="00CB32DA" w:rsidRPr="00CB32DA">
        <w:t>Purpose:</w:t>
      </w:r>
      <w:r w:rsidR="00CB32DA">
        <w:t xml:space="preserve"> Make sure minimum proximity detected &gt; 0</w:t>
      </w:r>
      <w:r w:rsidR="001D58B2">
        <w:br/>
      </w:r>
      <w:r w:rsidR="001D58B2">
        <w:br/>
        <w:t xml:space="preserve">After </w:t>
      </w:r>
      <w:r w:rsidR="001D58B2" w:rsidRPr="00AF7AF5">
        <w:rPr>
          <w:i/>
          <w:u w:val="single"/>
        </w:rPr>
        <w:t>user defined</w:t>
      </w:r>
      <w:r w:rsidR="001D58B2">
        <w:t xml:space="preserve"> (default = 3 cycles) persistence of proximity &lt; 0</w:t>
      </w:r>
      <w:r w:rsidR="00CB32DA">
        <w:br/>
      </w:r>
    </w:p>
    <w:p w:rsidR="001D58B2" w:rsidRDefault="001D58B2" w:rsidP="007454A7">
      <w:pPr>
        <w:pStyle w:val="ListParagraph"/>
        <w:numPr>
          <w:ilvl w:val="1"/>
          <w:numId w:val="11"/>
        </w:numPr>
      </w:pPr>
      <w:r>
        <w:t>Decrement LUT index by 1 (once), go to measBase</w:t>
      </w:r>
    </w:p>
    <w:p w:rsidR="00CB32DA" w:rsidRPr="00CB32DA" w:rsidRDefault="001D58B2" w:rsidP="007454A7">
      <w:pPr>
        <w:pStyle w:val="ListParagraph"/>
        <w:numPr>
          <w:ilvl w:val="1"/>
          <w:numId w:val="11"/>
        </w:numPr>
      </w:pPr>
      <w:r>
        <w:t>If decrement done (4.a) then go to measXtalk</w:t>
      </w:r>
      <w:r w:rsidR="00CB32DA">
        <w:br/>
      </w:r>
    </w:p>
    <w:p w:rsidR="00CB32DA" w:rsidRDefault="00CB32DA" w:rsidP="00E264B7">
      <w:pPr>
        <w:pStyle w:val="ListParagraph"/>
        <w:numPr>
          <w:ilvl w:val="0"/>
          <w:numId w:val="11"/>
        </w:numPr>
      </w:pPr>
      <w:r>
        <w:rPr>
          <w:u w:val="single"/>
        </w:rPr>
        <w:t>&lt;Baseline?</w:t>
      </w:r>
      <w:r w:rsidR="001D58B2">
        <w:rPr>
          <w:u w:val="single"/>
        </w:rPr>
        <w:br/>
      </w:r>
      <w:r w:rsidR="001D58B2">
        <w:rPr>
          <w:u w:val="single"/>
        </w:rPr>
        <w:br/>
      </w:r>
      <w:r w:rsidR="001D58B2">
        <w:t>Purpose: correct for incorrect Far level (baseline)</w:t>
      </w:r>
      <w:r w:rsidR="001D58B2">
        <w:br/>
      </w:r>
      <w:r w:rsidR="001D58B2">
        <w:br/>
        <w:t xml:space="preserve">After </w:t>
      </w:r>
      <w:r w:rsidR="001D58B2" w:rsidRPr="00AF7AF5">
        <w:rPr>
          <w:i/>
          <w:u w:val="single"/>
        </w:rPr>
        <w:t>user defined</w:t>
      </w:r>
      <w:r w:rsidR="001D58B2">
        <w:t xml:space="preserve"> (default = 3 cycles) persistence of proximity &lt; baseline go to measBase</w:t>
      </w:r>
    </w:p>
    <w:p w:rsidR="001D58B2" w:rsidRPr="00CB32DA" w:rsidRDefault="001D58B2" w:rsidP="001D58B2">
      <w:pPr>
        <w:pStyle w:val="ListParagraph"/>
        <w:ind w:left="2160"/>
      </w:pPr>
    </w:p>
    <w:p w:rsidR="00E264B7" w:rsidRDefault="00CB32DA" w:rsidP="00E264B7">
      <w:pPr>
        <w:pStyle w:val="ListParagraph"/>
        <w:numPr>
          <w:ilvl w:val="0"/>
          <w:numId w:val="11"/>
        </w:numPr>
      </w:pPr>
      <w:r>
        <w:rPr>
          <w:u w:val="single"/>
        </w:rPr>
        <w:t>Near/Far?</w:t>
      </w:r>
      <w:r w:rsidR="001D58B2">
        <w:rPr>
          <w:u w:val="single"/>
        </w:rPr>
        <w:br/>
      </w:r>
      <w:r w:rsidR="001D58B2">
        <w:rPr>
          <w:u w:val="single"/>
        </w:rPr>
        <w:br/>
      </w:r>
      <w:r w:rsidR="001D58B2" w:rsidRPr="001D58B2">
        <w:t>Purpose</w:t>
      </w:r>
      <w:r w:rsidR="001D58B2">
        <w:t xml:space="preserve">: return Near/Far result </w:t>
      </w:r>
      <w:r w:rsidR="00316BE5">
        <w:br/>
      </w:r>
      <w:r w:rsidR="00316BE5">
        <w:br/>
        <w:t>If proximity &lt; threshLo return FAR</w:t>
      </w:r>
      <w:r w:rsidR="00316BE5">
        <w:br/>
        <w:t>If proximity &gt; threshHi return NEAR</w:t>
      </w:r>
      <w:r w:rsidR="00316BE5">
        <w:br/>
        <w:t>Else return last state</w:t>
      </w:r>
      <w:r w:rsidR="00AF7AF5">
        <w:br/>
      </w:r>
    </w:p>
    <w:p w:rsidR="006704A4" w:rsidRDefault="006704A4" w:rsidP="006704A4">
      <w:pPr>
        <w:pStyle w:val="ListParagraph"/>
      </w:pPr>
    </w:p>
    <w:p w:rsidR="0005004B" w:rsidRDefault="0005004B">
      <w:pPr>
        <w:spacing w:before="0" w:line="320" w:lineRule="exact"/>
        <w:ind w:left="0"/>
        <w:rPr>
          <w:u w:val="single"/>
        </w:rPr>
      </w:pPr>
      <w:r>
        <w:br w:type="page"/>
      </w:r>
    </w:p>
    <w:p w:rsidR="00C05146" w:rsidRPr="00CB15F0" w:rsidRDefault="006F1D0D" w:rsidP="00CB15F0">
      <w:pPr>
        <w:pStyle w:val="Example"/>
        <w:ind w:left="0" w:firstLine="1440"/>
      </w:pPr>
      <w:r>
        <w:lastRenderedPageBreak/>
        <w:t xml:space="preserve">VB6 Code </w:t>
      </w:r>
      <w:r w:rsidR="009B67D1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width:575.25pt;height:569pt;mso-position-horizontal-relative:char;mso-position-vertical-relative:line;mso-width-relative:margin;mso-height-relative:margin" stroked="f">
            <v:textbox style="mso-next-textbox:#_x0000_s1027">
              <w:txbxContent>
                <w:p w:rsidR="007E76CC" w:rsidRDefault="007E76CC" w:rsidP="001D4134">
                  <w:pPr>
                    <w:pStyle w:val="Code"/>
                  </w:pPr>
                  <w:r>
                    <w:t xml:space="preserve">Private Sub </w:t>
                  </w:r>
                  <w:proofErr w:type="spellStart"/>
                  <w:r>
                    <w:t>tmrRunTime_</w:t>
                  </w:r>
                  <w:proofErr w:type="gramStart"/>
                  <w:r>
                    <w:t>Timer</w:t>
                  </w:r>
                  <w:proofErr w:type="spellEnd"/>
                  <w:r>
                    <w:t>()</w:t>
                  </w:r>
                  <w:proofErr w:type="gram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Dim prox As Double, wash As Byte, </w:t>
                  </w:r>
                  <w:proofErr w:type="gramStart"/>
                  <w:r>
                    <w:t>offset</w:t>
                  </w:r>
                  <w:proofErr w:type="gramEnd"/>
                  <w:r>
                    <w:t xml:space="preserve"> As Long, </w:t>
                  </w:r>
                  <w:proofErr w:type="spellStart"/>
                  <w:r>
                    <w:t>pFlag</w:t>
                  </w:r>
                  <w:proofErr w:type="spellEnd"/>
                  <w:r>
                    <w:t xml:space="preserve"> As Boolean, </w:t>
                  </w:r>
                  <w:proofErr w:type="spellStart"/>
                  <w:r>
                    <w:t>np</w:t>
                  </w:r>
                  <w:proofErr w:type="spellEnd"/>
                  <w:r>
                    <w:t xml:space="preserve"> As Byte, pram As Long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Static </w:t>
                  </w:r>
                  <w:proofErr w:type="spellStart"/>
                  <w:r>
                    <w:t>nearFar</w:t>
                  </w:r>
                  <w:proofErr w:type="spellEnd"/>
                  <w:r>
                    <w:t xml:space="preserve"> As Byte, </w:t>
                  </w:r>
                  <w:proofErr w:type="spellStart"/>
                  <w:r>
                    <w:t>lastProx</w:t>
                  </w:r>
                  <w:proofErr w:type="spellEnd"/>
                  <w:r>
                    <w:t xml:space="preserve"> As Double, </w:t>
                  </w:r>
                  <w:proofErr w:type="spellStart"/>
                  <w:r>
                    <w:t>lastBase</w:t>
                  </w:r>
                  <w:proofErr w:type="spellEnd"/>
                  <w:r>
                    <w:t xml:space="preserve"> As Double, </w:t>
                  </w:r>
                  <w:proofErr w:type="spellStart"/>
                  <w:r>
                    <w:t>lPflag</w:t>
                  </w:r>
                  <w:proofErr w:type="spellEnd"/>
                  <w:r>
                    <w:t xml:space="preserve"> As Boolean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Static </w:t>
                  </w:r>
                  <w:proofErr w:type="spellStart"/>
                  <w:r>
                    <w:t>offsetReduce</w:t>
                  </w:r>
                  <w:proofErr w:type="spellEnd"/>
                  <w:r>
                    <w:t xml:space="preserve"> As Boolean      ' done already, </w:t>
                  </w:r>
                  <w:proofErr w:type="spellStart"/>
                  <w:r>
                    <w:t>remeasure</w:t>
                  </w:r>
                  <w:proofErr w:type="spellEnd"/>
                  <w:r>
                    <w:t xml:space="preserve"> xTalk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Static </w:t>
                  </w:r>
                  <w:proofErr w:type="spellStart"/>
                  <w:r>
                    <w:t>offsetReductionCount</w:t>
                  </w:r>
                  <w:proofErr w:type="spellEnd"/>
                  <w:r>
                    <w:t xml:space="preserve"> As Long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Static </w:t>
                  </w:r>
                  <w:proofErr w:type="spellStart"/>
                  <w:r>
                    <w:t>baseLinePersistCount</w:t>
                  </w:r>
                  <w:proofErr w:type="spellEnd"/>
                  <w:r>
                    <w:t xml:space="preserve"> As Long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Static </w:t>
                  </w:r>
                  <w:proofErr w:type="spellStart"/>
                  <w:r>
                    <w:t>driftCounter</w:t>
                  </w:r>
                  <w:proofErr w:type="spellEnd"/>
                  <w:r>
                    <w:t xml:space="preserve"> As Long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'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</w:t>
                  </w:r>
                  <w:proofErr w:type="gramStart"/>
                  <w:r>
                    <w:t>' This</w:t>
                  </w:r>
                  <w:proofErr w:type="gramEnd"/>
                  <w:r>
                    <w:t xml:space="preserve"> routine contains 3 possible state changes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'   1) </w:t>
                  </w:r>
                  <w:proofErr w:type="spellStart"/>
                  <w:r>
                    <w:t>Init</w:t>
                  </w:r>
                  <w:proofErr w:type="spellEnd"/>
                  <w:r>
                    <w:t>: if "brown out" detected (</w:t>
                  </w:r>
                  <w:proofErr w:type="spellStart"/>
                  <w:r>
                    <w:t>initNeeded</w:t>
                  </w:r>
                  <w:proofErr w:type="spellEnd"/>
                  <w:r>
                    <w:t>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'   2) </w:t>
                  </w:r>
                  <w:proofErr w:type="gramStart"/>
                  <w:r>
                    <w:t>measBase</w:t>
                  </w:r>
                  <w:proofErr w:type="gramEnd"/>
                  <w:r>
                    <w:t xml:space="preserve">: if prox = 0 for consecutive </w:t>
                  </w:r>
                  <w:proofErr w:type="spellStart"/>
                  <w:r>
                    <w:t>offsetPersist</w:t>
                  </w:r>
                  <w:proofErr w:type="spellEnd"/>
                  <w:r>
                    <w:t xml:space="preserve"> cycles (</w:t>
                  </w:r>
                  <w:proofErr w:type="spellStart"/>
                  <w:r>
                    <w:t>offsetReductionCount</w:t>
                  </w:r>
                  <w:proofErr w:type="spellEnd"/>
                  <w:r>
                    <w:t>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'   3) </w:t>
                  </w:r>
                  <w:proofErr w:type="gramStart"/>
                  <w:r>
                    <w:t>xTalkAdj</w:t>
                  </w:r>
                  <w:proofErr w:type="gramEnd"/>
                  <w:r>
                    <w:t>: is offset has been adjusted already but is still 0</w:t>
                  </w:r>
                </w:p>
                <w:p w:rsidR="007E76CC" w:rsidRDefault="007E76CC" w:rsidP="001D4134">
                  <w:pPr>
                    <w:pStyle w:val="Code"/>
                  </w:pP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Static primed As Boolean ' start on 2nd call</w:t>
                  </w:r>
                </w:p>
                <w:p w:rsidR="007E76CC" w:rsidRDefault="007E76CC" w:rsidP="001D4134">
                  <w:pPr>
                    <w:pStyle w:val="Code"/>
                  </w:pP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If primed </w:t>
                  </w:r>
                  <w:proofErr w:type="gramStart"/>
                  <w:r>
                    <w:t>Then</w:t>
                  </w:r>
                  <w:proofErr w:type="gram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If </w:t>
                  </w:r>
                  <w:proofErr w:type="spellStart"/>
                  <w:proofErr w:type="gramStart"/>
                  <w:r>
                    <w:t>als.GetProximity</w:t>
                  </w:r>
                  <w:proofErr w:type="spellEnd"/>
                  <w:r>
                    <w:t>(</w:t>
                  </w:r>
                  <w:proofErr w:type="gramEnd"/>
                  <w:r>
                    <w:t>prox) Then ' PROX_DONE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gramStart"/>
                  <w:r>
                    <w:t>prox</w:t>
                  </w:r>
                  <w:proofErr w:type="gramEnd"/>
                  <w:r>
                    <w:t xml:space="preserve"> = </w:t>
                  </w:r>
                  <w:proofErr w:type="spellStart"/>
                  <w:r>
                    <w:t>Int</w:t>
                  </w:r>
                  <w:proofErr w:type="spellEnd"/>
                  <w:r>
                    <w:t>(prox * 255)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 ===========================================================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gramStart"/>
                  <w:r>
                    <w:t>' occasionally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remeasure</w:t>
                  </w:r>
                  <w:proofErr w:type="spellEnd"/>
                  <w:r>
                    <w:t xml:space="preserve"> the baseline to compensate for drift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 ===========================================================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spellStart"/>
                  <w:proofErr w:type="gramStart"/>
                  <w:r>
                    <w:t>driftCounter</w:t>
                  </w:r>
                  <w:proofErr w:type="spellEnd"/>
                  <w:proofErr w:type="gramEnd"/>
                  <w:r>
                    <w:t xml:space="preserve"> = </w:t>
                  </w:r>
                  <w:proofErr w:type="spellStart"/>
                  <w:r>
                    <w:t>driftCounter</w:t>
                  </w:r>
                  <w:proofErr w:type="spellEnd"/>
                  <w:r>
                    <w:t xml:space="preserve"> + 1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If </w:t>
                  </w:r>
                  <w:proofErr w:type="spellStart"/>
                  <w:r>
                    <w:t>driftCounter</w:t>
                  </w:r>
                  <w:proofErr w:type="spellEnd"/>
                  <w:r>
                    <w:t xml:space="preserve"> &gt; 1000 * </w:t>
                  </w:r>
                  <w:proofErr w:type="spellStart"/>
                  <w:r>
                    <w:t>measBaseTime</w:t>
                  </w:r>
                  <w:proofErr w:type="spellEnd"/>
                  <w:r>
                    <w:t xml:space="preserve"> / (</w:t>
                  </w:r>
                  <w:proofErr w:type="spellStart"/>
                  <w:r>
                    <w:t>tmrRunTime.Interval</w:t>
                  </w:r>
                  <w:proofErr w:type="spellEnd"/>
                  <w:r>
                    <w:t xml:space="preserve">) </w:t>
                  </w:r>
                  <w:proofErr w:type="gramStart"/>
                  <w:r>
                    <w:t>And</w:t>
                  </w:r>
                  <w:proofErr w:type="gramEnd"/>
                  <w:r>
                    <w:t xml:space="preserve"> prox &lt; </w:t>
                  </w:r>
                  <w:proofErr w:type="spellStart"/>
                  <w:r>
                    <w:t>threshLo</w:t>
                  </w:r>
                  <w:proofErr w:type="spellEnd"/>
                  <w:r>
                    <w:t xml:space="preserve"> + baseline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gramStart"/>
                  <w:r>
                    <w:t>primed</w:t>
                  </w:r>
                  <w:proofErr w:type="gramEnd"/>
                  <w:r>
                    <w:t xml:space="preserve"> = False: </w:t>
                  </w:r>
                  <w:proofErr w:type="spellStart"/>
                  <w:r>
                    <w:t>gotoState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state.stMeasBase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 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gramStart"/>
                  <w:r>
                    <w:t>' check</w:t>
                  </w:r>
                  <w:proofErr w:type="gramEnd"/>
                  <w:r>
                    <w:t xml:space="preserve"> for power fault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 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If </w:t>
                  </w:r>
                  <w:proofErr w:type="spellStart"/>
                  <w:r>
                    <w:t>als.getInitNeeded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Then</w:t>
                  </w:r>
                  <w:proofErr w:type="gramEnd"/>
                  <w:r>
                    <w:t xml:space="preserve"> ' reset sequence (brown out)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gramStart"/>
                  <w:r>
                    <w:t>primed</w:t>
                  </w:r>
                  <w:proofErr w:type="gramEnd"/>
                  <w:r>
                    <w:t xml:space="preserve"> = False: </w:t>
                  </w:r>
                  <w:proofErr w:type="spellStart"/>
                  <w:r>
                    <w:t>gotoState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state.stInit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Exit Sub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' ==================================================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  <w:proofErr w:type="gramStart"/>
                  <w:r>
                    <w:t>' monitor</w:t>
                  </w:r>
                  <w:proofErr w:type="gramEnd"/>
                  <w:r>
                    <w:t xml:space="preserve"> the 2/3 pulse bit (for debug/testing only)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  <w:proofErr w:type="spellStart"/>
                  <w:r>
                    <w:t>als.readField</w:t>
                  </w:r>
                  <w:proofErr w:type="spellEnd"/>
                  <w:r>
                    <w:t xml:space="preserve"> BF.XPLS_, </w:t>
                  </w:r>
                  <w:proofErr w:type="spellStart"/>
                  <w:r>
                    <w:t>np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  <w:proofErr w:type="spellStart"/>
                  <w:r>
                    <w:t>lblSeq.caption</w:t>
                  </w:r>
                  <w:proofErr w:type="spellEnd"/>
                  <w:r>
                    <w:t xml:space="preserve"> = "RUNTIME:" &amp; </w:t>
                  </w:r>
                  <w:proofErr w:type="spellStart"/>
                  <w:proofErr w:type="gramStart"/>
                  <w:r>
                    <w:t>Str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np</w:t>
                  </w:r>
                  <w:proofErr w:type="spellEnd"/>
                  <w:r>
                    <w:t>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' ==================================================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  <w:proofErr w:type="spellStart"/>
                  <w:proofErr w:type="gramStart"/>
                  <w:r>
                    <w:t>pFlag</w:t>
                  </w:r>
                  <w:proofErr w:type="spellEnd"/>
                  <w:proofErr w:type="gramEnd"/>
                  <w:r>
                    <w:t xml:space="preserve"> = </w:t>
                  </w:r>
                  <w:proofErr w:type="spellStart"/>
                  <w:r>
                    <w:t>als.getPflag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If </w:t>
                  </w:r>
                  <w:proofErr w:type="spellStart"/>
                  <w:r>
                    <w:t>pFlag</w:t>
                  </w:r>
                  <w:proofErr w:type="spellEnd"/>
                  <w:r>
                    <w:t xml:space="preserve"> &lt;&gt; </w:t>
                  </w:r>
                  <w:proofErr w:type="spellStart"/>
                  <w:r>
                    <w:t>lPflag</w:t>
                  </w:r>
                  <w:proofErr w:type="spellEnd"/>
                  <w:r>
                    <w:t xml:space="preserve">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spellStart"/>
                  <w:proofErr w:type="gramStart"/>
                  <w:r>
                    <w:t>lPflag</w:t>
                  </w:r>
                  <w:proofErr w:type="spellEnd"/>
                  <w:proofErr w:type="gramEnd"/>
                  <w:r>
                    <w:t xml:space="preserve"> = </w:t>
                  </w:r>
                  <w:proofErr w:type="spellStart"/>
                  <w:r>
                    <w:t>pFlag</w:t>
                  </w:r>
                  <w:proofErr w:type="spellEnd"/>
                  <w:r>
                    <w:t xml:space="preserve"> ' break here for flag change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If </w:t>
                  </w:r>
                  <w:proofErr w:type="spellStart"/>
                  <w:r>
                    <w:t>pFlag</w:t>
                  </w:r>
                  <w:proofErr w:type="spellEnd"/>
                  <w:r>
                    <w:t xml:space="preserve"> Or 1 Then ' Poll/</w:t>
                  </w:r>
                  <w:proofErr w:type="spellStart"/>
                  <w:r>
                    <w:t>Interupt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And</w:t>
                  </w:r>
                  <w:proofErr w:type="gramStart"/>
                  <w:r>
                    <w:t>:Use</w:t>
                  </w:r>
                  <w:proofErr w:type="spellEnd"/>
                  <w:proofErr w:type="gramEnd"/>
                  <w:r>
                    <w:t xml:space="preserve"> Interrupt; </w:t>
                  </w:r>
                  <w:proofErr w:type="spellStart"/>
                  <w:r>
                    <w:t>Or:Poll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</w:t>
                  </w:r>
                  <w:proofErr w:type="gramStart"/>
                  <w:r>
                    <w:t>' XXXXXXXXXXXXXXXXXXXXXXXXXXXXX</w:t>
                  </w:r>
                  <w:proofErr w:type="gram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spellStart"/>
                  <w:proofErr w:type="gramStart"/>
                  <w:r>
                    <w:t>dataValid</w:t>
                  </w:r>
                  <w:proofErr w:type="spellEnd"/>
                  <w:proofErr w:type="gramEnd"/>
                  <w:r>
                    <w:t xml:space="preserve"> = True ' unless offset too high REMOVE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</w:t>
                  </w:r>
                  <w:proofErr w:type="gramStart"/>
                  <w:r>
                    <w:t>' XXXXXXXXXXXXXXXXXXXXXXXXXXXXX</w:t>
                  </w:r>
                  <w:proofErr w:type="gram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 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gramStart"/>
                  <w:r>
                    <w:t>' washout</w:t>
                  </w:r>
                  <w:proofErr w:type="gramEnd"/>
                  <w:r>
                    <w:t xml:space="preserve"> detection/ tracking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</w:t>
                  </w:r>
                  <w:proofErr w:type="spellStart"/>
                  <w:proofErr w:type="gramStart"/>
                  <w:r>
                    <w:t>als.GetProximity</w:t>
                  </w:r>
                  <w:proofErr w:type="spellEnd"/>
                  <w:proofErr w:type="gramEnd"/>
                  <w:r>
                    <w:t xml:space="preserve"> prox: prox = </w:t>
                  </w:r>
                  <w:proofErr w:type="spellStart"/>
                  <w:r>
                    <w:t>Int</w:t>
                  </w:r>
                  <w:proofErr w:type="spellEnd"/>
                  <w:r>
                    <w:t>(prox * 255)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spellStart"/>
                  <w:r>
                    <w:t>als.readField</w:t>
                  </w:r>
                  <w:proofErr w:type="spellEnd"/>
                  <w:r>
                    <w:t xml:space="preserve"> BF.WASH_, wash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If </w:t>
                  </w:r>
                  <w:proofErr w:type="spellStart"/>
                  <w:r>
                    <w:t>washThresh</w:t>
                  </w:r>
                  <w:proofErr w:type="spellEnd"/>
                  <w:r>
                    <w:t xml:space="preserve"> &gt; wash Then </w:t>
                  </w:r>
                  <w:proofErr w:type="spellStart"/>
                  <w:r>
                    <w:t>washThresh</w:t>
                  </w:r>
                  <w:proofErr w:type="spellEnd"/>
                  <w:r>
                    <w:t xml:space="preserve"> = wash ' new washout detect value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If wash &gt; </w:t>
                  </w:r>
                  <w:proofErr w:type="spellStart"/>
                  <w:r>
                    <w:t>washThresh</w:t>
                  </w:r>
                  <w:proofErr w:type="spellEnd"/>
                  <w:r>
                    <w:t xml:space="preserve"> + 1 Then ' </w:t>
                  </w:r>
                  <w:proofErr w:type="spellStart"/>
                  <w:r>
                    <w:t>guardband</w:t>
                  </w:r>
                  <w:proofErr w:type="spellEnd"/>
                  <w:r>
                    <w:t xml:space="preserve"> threshold by 1 LSB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gramStart"/>
                  <w:r>
                    <w:t>prox</w:t>
                  </w:r>
                  <w:proofErr w:type="gramEnd"/>
                  <w:r>
                    <w:t xml:space="preserve"> = 0 ' bright light detected, force to zero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spellStart"/>
                  <w:proofErr w:type="gramStart"/>
                  <w:r>
                    <w:t>nearFar</w:t>
                  </w:r>
                  <w:proofErr w:type="spellEnd"/>
                  <w:proofErr w:type="gramEnd"/>
                  <w:r>
                    <w:t xml:space="preserve"> = 0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spellStart"/>
                  <w:r>
                    <w:t>lblLight.caption</w:t>
                  </w:r>
                  <w:proofErr w:type="spellEnd"/>
                  <w:r>
                    <w:t xml:space="preserve"> = "BRIGHT"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' 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spellStart"/>
                  <w:r>
                    <w:t>lblLight.caption</w:t>
                  </w:r>
                  <w:proofErr w:type="spellEnd"/>
                  <w:r>
                    <w:t xml:space="preserve"> = "DIM"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' ================================================================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gramStart"/>
                  <w:r>
                    <w:t>' check</w:t>
                  </w:r>
                  <w:proofErr w:type="gramEnd"/>
                  <w:r>
                    <w:t xml:space="preserve"> if offset is too high, drop value by 1, </w:t>
                  </w:r>
                  <w:proofErr w:type="spellStart"/>
                  <w:r>
                    <w:t>remeasure</w:t>
                  </w:r>
                  <w:proofErr w:type="spellEnd"/>
                  <w:r>
                    <w:t xml:space="preserve"> baseline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  <w:proofErr w:type="gramStart"/>
                  <w:r>
                    <w:t>' if</w:t>
                  </w:r>
                  <w:proofErr w:type="gramEnd"/>
                  <w:r>
                    <w:t xml:space="preserve"> has already been reduced once, readjust offset  [PC]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If prox = 0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</w:t>
                  </w:r>
                  <w:proofErr w:type="spellStart"/>
                  <w:proofErr w:type="gramStart"/>
                  <w:r>
                    <w:t>offsetReductionCount</w:t>
                  </w:r>
                  <w:proofErr w:type="spellEnd"/>
                  <w:proofErr w:type="gramEnd"/>
                  <w:r>
                    <w:t xml:space="preserve"> = </w:t>
                  </w:r>
                  <w:proofErr w:type="spellStart"/>
                  <w:r>
                    <w:t>offsetReductionCount</w:t>
                  </w:r>
                  <w:proofErr w:type="spellEnd"/>
                  <w:r>
                    <w:t xml:space="preserve"> + 1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</w:t>
                  </w:r>
                  <w:proofErr w:type="spellStart"/>
                  <w:proofErr w:type="gramStart"/>
                  <w:r>
                    <w:t>offsetReductionCount</w:t>
                  </w:r>
                  <w:proofErr w:type="spellEnd"/>
                  <w:proofErr w:type="gramEnd"/>
                  <w:r>
                    <w:t xml:space="preserve"> = 0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</w:t>
                  </w:r>
                  <w:proofErr w:type="spellStart"/>
                  <w:proofErr w:type="gramStart"/>
                  <w:r>
                    <w:t>offsetReduce</w:t>
                  </w:r>
                  <w:proofErr w:type="spellEnd"/>
                  <w:proofErr w:type="gramEnd"/>
                  <w:r>
                    <w:t xml:space="preserve"> = False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If </w:t>
                  </w:r>
                  <w:proofErr w:type="spellStart"/>
                  <w:r>
                    <w:t>offsetReductionCount</w:t>
                  </w:r>
                  <w:proofErr w:type="spellEnd"/>
                  <w:r>
                    <w:t xml:space="preserve"> &gt;= </w:t>
                  </w:r>
                  <w:proofErr w:type="spellStart"/>
                  <w:r>
                    <w:t>offsetPersist</w:t>
                  </w:r>
                  <w:proofErr w:type="spellEnd"/>
                  <w:r>
                    <w:t xml:space="preserve">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If </w:t>
                  </w:r>
                  <w:proofErr w:type="spellStart"/>
                  <w:r>
                    <w:t>offsetReduce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Then</w:t>
                  </w:r>
                  <w:proofErr w:type="gramEnd"/>
                  <w:r>
                    <w:t xml:space="preserve">            ' if drop by 1 didn't work, readjust offset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gramStart"/>
                  <w:r>
                    <w:t>primed</w:t>
                  </w:r>
                  <w:proofErr w:type="gramEnd"/>
                  <w:r>
                    <w:t xml:space="preserve"> = False: </w:t>
                  </w:r>
                  <w:proofErr w:type="spellStart"/>
                  <w:r>
                    <w:t>gotoState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state.stXtalkAdj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Else                            ' drop by offset by 1, </w:t>
                  </w:r>
                  <w:proofErr w:type="spellStart"/>
                  <w:r>
                    <w:t>remeasure</w:t>
                  </w:r>
                  <w:proofErr w:type="spellEnd"/>
                  <w:r>
                    <w:t xml:space="preserve"> baseline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spellStart"/>
                  <w:proofErr w:type="gramStart"/>
                  <w:r>
                    <w:t>offsetReduce</w:t>
                  </w:r>
                  <w:proofErr w:type="spellEnd"/>
                  <w:proofErr w:type="gramEnd"/>
                  <w:r>
                    <w:t xml:space="preserve"> = True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spellStart"/>
                  <w:proofErr w:type="gramStart"/>
                  <w:r>
                    <w:t>drv.dGetProxOffset</w:t>
                  </w:r>
                  <w:proofErr w:type="spellEnd"/>
                  <w:proofErr w:type="gramEnd"/>
                  <w:r>
                    <w:t xml:space="preserve"> pram 'returns LUT index in pram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If pram &gt; 0 Then pram = pram - 1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spellStart"/>
                  <w:proofErr w:type="gramStart"/>
                  <w:r>
                    <w:t>drv.dSetProxOffset</w:t>
                  </w:r>
                  <w:proofErr w:type="spellEnd"/>
                  <w:proofErr w:type="gramEnd"/>
                  <w:r>
                    <w:t xml:space="preserve"> pram ' pram sets LUT index, returns offset in LSBs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gramStart"/>
                  <w:r>
                    <w:t>primed</w:t>
                  </w:r>
                  <w:proofErr w:type="gramEnd"/>
                  <w:r>
                    <w:t xml:space="preserve"> = False: </w:t>
                  </w:r>
                  <w:proofErr w:type="spellStart"/>
                  <w:r>
                    <w:t>gotoState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state.stMeasBase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' ================================================================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' =============================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</w:t>
                  </w:r>
                  <w:proofErr w:type="gramStart"/>
                  <w:r>
                    <w:t>' check</w:t>
                  </w:r>
                  <w:proofErr w:type="gramEnd"/>
                  <w:r>
                    <w:t xml:space="preserve"> for baseline level [PC]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</w:t>
                  </w:r>
                  <w:proofErr w:type="gramStart"/>
                  <w:r>
                    <w:t>prox</w:t>
                  </w:r>
                  <w:proofErr w:type="gramEnd"/>
                  <w:r>
                    <w:t xml:space="preserve"> = prox - baseline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If prox &lt; 0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spellStart"/>
                  <w:proofErr w:type="gramStart"/>
                  <w:r>
                    <w:t>baseLinePersistCount</w:t>
                  </w:r>
                  <w:proofErr w:type="spellEnd"/>
                  <w:proofErr w:type="gramEnd"/>
                  <w:r>
                    <w:t xml:space="preserve"> = </w:t>
                  </w:r>
                  <w:proofErr w:type="spellStart"/>
                  <w:r>
                    <w:t>baseLinePersistCount</w:t>
                  </w:r>
                  <w:proofErr w:type="spellEnd"/>
                  <w:r>
                    <w:t xml:space="preserve"> + 1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gramStart"/>
                  <w:r>
                    <w:t>prox</w:t>
                  </w:r>
                  <w:proofErr w:type="gramEnd"/>
                  <w:r>
                    <w:t xml:space="preserve"> = 0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If </w:t>
                  </w:r>
                  <w:proofErr w:type="spellStart"/>
                  <w:r>
                    <w:t>baseLinePersistCount</w:t>
                  </w:r>
                  <w:proofErr w:type="spellEnd"/>
                  <w:r>
                    <w:t xml:space="preserve"> &gt;= </w:t>
                  </w:r>
                  <w:proofErr w:type="spellStart"/>
                  <w:r>
                    <w:t>baseLinePersist</w:t>
                  </w:r>
                  <w:proofErr w:type="spellEnd"/>
                  <w:r>
                    <w:t xml:space="preserve">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</w:t>
                  </w:r>
                  <w:proofErr w:type="spellStart"/>
                  <w:proofErr w:type="gramStart"/>
                  <w:r>
                    <w:t>baseLinePersistCount</w:t>
                  </w:r>
                  <w:proofErr w:type="spellEnd"/>
                  <w:proofErr w:type="gramEnd"/>
                  <w:r>
                    <w:t xml:space="preserve"> = 0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</w:t>
                  </w:r>
                  <w:proofErr w:type="gramStart"/>
                  <w:r>
                    <w:t>primed</w:t>
                  </w:r>
                  <w:proofErr w:type="gramEnd"/>
                  <w:r>
                    <w:t xml:space="preserve"> = False: </w:t>
                  </w:r>
                  <w:proofErr w:type="spellStart"/>
                  <w:r>
                    <w:t>gotoState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state.stMeasBase</w:t>
                  </w:r>
                  <w:proofErr w:type="spellEnd"/>
                  <w:r>
                    <w:t xml:space="preserve"> ' </w:t>
                  </w:r>
                  <w:proofErr w:type="spellStart"/>
                  <w:r>
                    <w:t>remeasure</w:t>
                  </w:r>
                  <w:proofErr w:type="spellEnd"/>
                  <w:r>
                    <w:t xml:space="preserve"> baseline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</w:t>
                  </w:r>
                  <w:proofErr w:type="spellStart"/>
                  <w:proofErr w:type="gramStart"/>
                  <w:r>
                    <w:t>baseLinePersistCount</w:t>
                  </w:r>
                  <w:proofErr w:type="spellEnd"/>
                  <w:proofErr w:type="gramEnd"/>
                  <w:r>
                    <w:t xml:space="preserve"> = 0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' ========================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' 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  <w:proofErr w:type="gramStart"/>
                  <w:r>
                    <w:t>' determine</w:t>
                  </w:r>
                  <w:proofErr w:type="gramEnd"/>
                  <w:r>
                    <w:t xml:space="preserve"> Near/Far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If 0 Then ' Near/Far 0: use prox value; 1: use Prox 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Flag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</w:t>
                  </w:r>
                  <w:proofErr w:type="spellStart"/>
                  <w:proofErr w:type="gramStart"/>
                  <w:r>
                    <w:t>nearFar</w:t>
                  </w:r>
                  <w:proofErr w:type="spellEnd"/>
                  <w:proofErr w:type="gramEnd"/>
                  <w:r>
                    <w:t xml:space="preserve"> = </w:t>
                  </w:r>
                  <w:proofErr w:type="spellStart"/>
                  <w:r>
                    <w:t>pFlag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Else ' set to 1 for Motorola Logic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If prox &gt; </w:t>
                  </w:r>
                  <w:proofErr w:type="spellStart"/>
                  <w:r>
                    <w:t>threshHi</w:t>
                  </w:r>
                  <w:proofErr w:type="spellEnd"/>
                  <w:r>
                    <w:t xml:space="preserve">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   </w:t>
                  </w:r>
                  <w:proofErr w:type="spellStart"/>
                  <w:proofErr w:type="gramStart"/>
                  <w:r>
                    <w:t>nearFar</w:t>
                  </w:r>
                  <w:proofErr w:type="spellEnd"/>
                  <w:proofErr w:type="gramEnd"/>
                  <w:r>
                    <w:t xml:space="preserve"> = 1 ' Near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   If prox &lt; </w:t>
                  </w:r>
                  <w:proofErr w:type="spellStart"/>
                  <w:r>
                    <w:t>threshLo</w:t>
                  </w:r>
                  <w:proofErr w:type="spellEnd"/>
                  <w:r>
                    <w:t xml:space="preserve"> Then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       </w:t>
                  </w:r>
                  <w:proofErr w:type="spellStart"/>
                  <w:proofErr w:type="gramStart"/>
                  <w:r>
                    <w:t>nearFar</w:t>
                  </w:r>
                  <w:proofErr w:type="spellEnd"/>
                  <w:proofErr w:type="gramEnd"/>
                  <w:r>
                    <w:t xml:space="preserve"> = 0 ' Far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       '</w:t>
                  </w:r>
                  <w:proofErr w:type="gramStart"/>
                  <w:r>
                    <w:t>in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hysterisis</w:t>
                  </w:r>
                  <w:proofErr w:type="spellEnd"/>
                  <w:r>
                    <w:t xml:space="preserve"> band, use last value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' ==================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End If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End If ' wash/not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    </w:t>
                  </w:r>
                  <w:proofErr w:type="spellStart"/>
                  <w:proofErr w:type="gramStart"/>
                  <w:r>
                    <w:t>updateProx</w:t>
                  </w:r>
                  <w:proofErr w:type="spellEnd"/>
                  <w:proofErr w:type="gramEnd"/>
                  <w:r>
                    <w:t xml:space="preserve"> prox, </w:t>
                  </w:r>
                  <w:proofErr w:type="spellStart"/>
                  <w:r>
                    <w:t>nearFar</w:t>
                  </w:r>
                  <w:proofErr w:type="spellEnd"/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End If ' interrupt/poll loop</w:t>
                  </w:r>
                </w:p>
                <w:p w:rsidR="007E76CC" w:rsidRDefault="007E76CC" w:rsidP="001D4134">
                  <w:pPr>
                    <w:pStyle w:val="Code"/>
                  </w:pP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Else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  <w:proofErr w:type="spellStart"/>
                  <w:proofErr w:type="gramStart"/>
                  <w:r>
                    <w:t>driftCounter</w:t>
                  </w:r>
                  <w:proofErr w:type="spellEnd"/>
                  <w:proofErr w:type="gramEnd"/>
                  <w:r>
                    <w:t xml:space="preserve"> = 0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    </w:t>
                  </w:r>
                  <w:proofErr w:type="gramStart"/>
                  <w:r>
                    <w:t>primed</w:t>
                  </w:r>
                  <w:proofErr w:type="gramEnd"/>
                  <w:r>
                    <w:t xml:space="preserve"> = True</w:t>
                  </w:r>
                </w:p>
                <w:p w:rsidR="007E76CC" w:rsidRDefault="007E76CC" w:rsidP="001D4134">
                  <w:pPr>
                    <w:pStyle w:val="Code"/>
                  </w:pPr>
                  <w:r>
                    <w:t xml:space="preserve">    End If</w:t>
                  </w:r>
                </w:p>
                <w:p w:rsidR="007E76CC" w:rsidRDefault="007E76CC" w:rsidP="001D4134">
                  <w:pPr>
                    <w:pStyle w:val="Code"/>
                  </w:pPr>
                </w:p>
                <w:p w:rsidR="007E76CC" w:rsidRDefault="007E76CC" w:rsidP="001D4134">
                  <w:pPr>
                    <w:pStyle w:val="Code"/>
                  </w:pPr>
                  <w:r>
                    <w:t>End Sub</w:t>
                  </w:r>
                </w:p>
                <w:p w:rsidR="007E76CC" w:rsidRDefault="007E76CC" w:rsidP="001D4134">
                  <w:pPr>
                    <w:pStyle w:val="Code"/>
                  </w:pPr>
                </w:p>
              </w:txbxContent>
            </v:textbox>
            <w10:wrap type="none"/>
            <w10:anchorlock/>
          </v:shape>
        </w:pict>
      </w:r>
      <w:r w:rsidR="00C05146" w:rsidRPr="00C05146">
        <w:t xml:space="preserve"> </w:t>
      </w:r>
      <w:r w:rsidR="009B67D1">
        <w:pict>
          <v:shape id="_x0000_s1027" type="#_x0000_t202" style="width:572.75pt;height:489pt;mso-position-horizontal-relative:char;mso-position-vertical-relative:line;mso-width-relative:margin;mso-height-relative:margin" stroked="f">
            <v:textbox style="mso-next-textbox:#_x0000_s1026">
              <w:txbxContent/>
            </v:textbox>
            <w10:wrap type="none"/>
            <w10:anchorlock/>
          </v:shape>
        </w:pict>
      </w:r>
      <w:r w:rsidR="009B67D1">
        <w:pict>
          <v:shape id="_x0000_s1026" type="#_x0000_t202" style="width:572.75pt;height:324pt;mso-position-horizontal-relative:char;mso-position-vertical-relative:line;mso-width-relative:margin;mso-height-relative:margin" stroked="f">
            <v:textbox style="mso-next-textbox:#_x0000_s1026">
              <w:txbxContent/>
            </v:textbox>
            <w10:wrap type="none"/>
            <w10:anchorlock/>
          </v:shape>
        </w:pict>
      </w:r>
    </w:p>
    <w:p w:rsidR="00A8600B" w:rsidRDefault="00A8600B">
      <w:pPr>
        <w:spacing w:before="0" w:line="320" w:lineRule="exact"/>
        <w:ind w:left="0"/>
        <w:rPr>
          <w:rFonts w:ascii="Arial" w:eastAsiaTheme="majorEastAsia" w:hAnsi="Arial" w:cstheme="majorBidi"/>
          <w:b/>
          <w:bCs/>
          <w:sz w:val="24"/>
          <w:szCs w:val="28"/>
        </w:rPr>
      </w:pPr>
      <w:r>
        <w:br w:type="page"/>
      </w:r>
    </w:p>
    <w:p w:rsidR="006704A4" w:rsidRDefault="00A8600B" w:rsidP="00A8600B">
      <w:pPr>
        <w:pStyle w:val="Heading1"/>
      </w:pPr>
      <w:r>
        <w:lastRenderedPageBreak/>
        <w:t>Test Procedure</w:t>
      </w:r>
    </w:p>
    <w:p w:rsidR="0086269E" w:rsidRDefault="0086269E" w:rsidP="0086269E">
      <w:pPr>
        <w:pStyle w:val="Heading2"/>
      </w:pPr>
      <w:r>
        <w:t>Functional (Black Box)</w:t>
      </w:r>
    </w:p>
    <w:p w:rsidR="0086269E" w:rsidRDefault="0086269E" w:rsidP="0086269E">
      <w:pPr>
        <w:pStyle w:val="Heading3"/>
      </w:pPr>
      <w:r>
        <w:t>Initialization</w:t>
      </w:r>
    </w:p>
    <w:p w:rsidR="0086269E" w:rsidRDefault="007E76CC" w:rsidP="0086269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4445000</wp:posOffset>
            </wp:positionH>
            <wp:positionV relativeFrom="paragraph">
              <wp:posOffset>161290</wp:posOffset>
            </wp:positionV>
            <wp:extent cx="2212975" cy="2133600"/>
            <wp:effectExtent l="19050" t="0" r="0" b="0"/>
            <wp:wrapSquare wrapText="bothSides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269E">
        <w:t>Start Driver with no object present</w:t>
      </w:r>
      <w:r w:rsidR="00C43E3E">
        <w:t>:</w:t>
      </w:r>
    </w:p>
    <w:p w:rsidR="00C43E3E" w:rsidRDefault="00C43E3E" w:rsidP="008F3A84">
      <w:pPr>
        <w:ind w:left="2160"/>
      </w:pPr>
    </w:p>
    <w:p w:rsidR="00C43E3E" w:rsidRDefault="00C43E3E" w:rsidP="0086269E">
      <w:r>
        <w:t>Observe for &gt; 1 minute:</w:t>
      </w:r>
    </w:p>
    <w:p w:rsidR="00C43E3E" w:rsidRDefault="00C43E3E" w:rsidP="00C43E3E">
      <w:pPr>
        <w:pStyle w:val="ListParagraph"/>
        <w:numPr>
          <w:ilvl w:val="0"/>
          <w:numId w:val="13"/>
        </w:numPr>
      </w:pPr>
      <w:r>
        <w:t>State = FAR</w:t>
      </w:r>
    </w:p>
    <w:p w:rsidR="00C43E3E" w:rsidRDefault="00C43E3E" w:rsidP="00C43E3E">
      <w:pPr>
        <w:pStyle w:val="ListParagraph"/>
        <w:numPr>
          <w:ilvl w:val="0"/>
          <w:numId w:val="13"/>
        </w:numPr>
      </w:pPr>
      <w:r>
        <w:t>10 &lt; Baseline &lt; 100</w:t>
      </w:r>
    </w:p>
    <w:p w:rsidR="0004001C" w:rsidRDefault="00C43E3E" w:rsidP="00C43E3E">
      <w:pPr>
        <w:pStyle w:val="ListParagraph"/>
        <w:numPr>
          <w:ilvl w:val="0"/>
          <w:numId w:val="13"/>
        </w:numPr>
      </w:pPr>
      <w:r>
        <w:t>Proximity (relative) &lt; 10</w:t>
      </w:r>
    </w:p>
    <w:p w:rsidR="00C43E3E" w:rsidRDefault="0004001C" w:rsidP="00C43E3E">
      <w:pPr>
        <w:pStyle w:val="ListParagraph"/>
        <w:numPr>
          <w:ilvl w:val="0"/>
          <w:numId w:val="13"/>
        </w:numPr>
      </w:pPr>
      <w:r>
        <w:t xml:space="preserve">10 </w:t>
      </w:r>
      <w:r w:rsidRPr="0004001C">
        <w:rPr>
          <w:u w:val="single"/>
        </w:rPr>
        <w:t>&lt;</w:t>
      </w:r>
      <w:r>
        <w:t xml:space="preserve"> Baseline </w:t>
      </w:r>
      <w:r w:rsidRPr="0004001C">
        <w:rPr>
          <w:u w:val="single"/>
        </w:rPr>
        <w:t>&lt;</w:t>
      </w:r>
      <w:r>
        <w:t xml:space="preserve"> 90</w:t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</w:p>
    <w:p w:rsidR="008F3A84" w:rsidRDefault="00C43E3E" w:rsidP="008F3A84">
      <w:pPr>
        <w:pStyle w:val="Heading3"/>
      </w:pPr>
      <w:r>
        <w:t>Near/Far</w:t>
      </w:r>
    </w:p>
    <w:p w:rsidR="008F3A84" w:rsidRDefault="007E76CC" w:rsidP="00C43E3E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4446270</wp:posOffset>
            </wp:positionH>
            <wp:positionV relativeFrom="paragraph">
              <wp:posOffset>40005</wp:posOffset>
            </wp:positionV>
            <wp:extent cx="2212975" cy="213360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3A84">
        <w:t>Place flat object (i.e. paper) ~3cm from sensor</w:t>
      </w:r>
    </w:p>
    <w:p w:rsidR="0004001C" w:rsidRDefault="007E76CC" w:rsidP="00C43E3E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4446270</wp:posOffset>
            </wp:positionH>
            <wp:positionV relativeFrom="paragraph">
              <wp:posOffset>2034540</wp:posOffset>
            </wp:positionV>
            <wp:extent cx="2212975" cy="2133600"/>
            <wp:effectExtent l="1905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3E3E">
        <w:t>Verify NEAR state:  Proximity (relative)  &gt; Threshold High (default=25)</w:t>
      </w:r>
    </w:p>
    <w:p w:rsidR="00C43E3E" w:rsidRDefault="0004001C" w:rsidP="00C43E3E">
      <w:pPr>
        <w:pStyle w:val="ListParagraph"/>
        <w:numPr>
          <w:ilvl w:val="0"/>
          <w:numId w:val="14"/>
        </w:numPr>
      </w:pPr>
      <w:r>
        <w:t xml:space="preserve">10 </w:t>
      </w:r>
      <w:r w:rsidRPr="0004001C">
        <w:rPr>
          <w:u w:val="single"/>
        </w:rPr>
        <w:t>&lt;</w:t>
      </w:r>
      <w:r>
        <w:t xml:space="preserve"> Baseline </w:t>
      </w:r>
      <w:r w:rsidRPr="0004001C">
        <w:rPr>
          <w:u w:val="single"/>
        </w:rPr>
        <w:t>&lt;</w:t>
      </w:r>
      <w:r>
        <w:t xml:space="preserve"> 90</w:t>
      </w:r>
      <w:r>
        <w:br/>
      </w:r>
      <w:r w:rsidR="008F3A84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8F3A84">
        <w:br/>
      </w:r>
      <w:r w:rsidR="008F3A84">
        <w:br/>
      </w:r>
    </w:p>
    <w:p w:rsidR="008F3A84" w:rsidRDefault="008F3A84" w:rsidP="00C43E3E">
      <w:pPr>
        <w:pStyle w:val="ListParagraph"/>
        <w:numPr>
          <w:ilvl w:val="0"/>
          <w:numId w:val="14"/>
        </w:numPr>
      </w:pPr>
      <w:r>
        <w:t>Remove object</w:t>
      </w:r>
    </w:p>
    <w:p w:rsidR="0004001C" w:rsidRDefault="008F3A84" w:rsidP="00C43E3E">
      <w:pPr>
        <w:pStyle w:val="ListParagraph"/>
        <w:numPr>
          <w:ilvl w:val="0"/>
          <w:numId w:val="14"/>
        </w:numPr>
      </w:pPr>
      <w:r>
        <w:t>Verify FAR state: Proximity (relative) &lt; 10</w:t>
      </w:r>
    </w:p>
    <w:p w:rsidR="008F3A84" w:rsidRDefault="0004001C" w:rsidP="00C43E3E">
      <w:pPr>
        <w:pStyle w:val="ListParagraph"/>
        <w:numPr>
          <w:ilvl w:val="0"/>
          <w:numId w:val="14"/>
        </w:numPr>
      </w:pPr>
      <w:r>
        <w:t xml:space="preserve">10 </w:t>
      </w:r>
      <w:r w:rsidRPr="0004001C">
        <w:rPr>
          <w:u w:val="single"/>
        </w:rPr>
        <w:t>&lt;</w:t>
      </w:r>
      <w:r>
        <w:t xml:space="preserve"> Baseline </w:t>
      </w:r>
      <w:r w:rsidRPr="0004001C">
        <w:rPr>
          <w:u w:val="single"/>
        </w:rPr>
        <w:t>&lt;</w:t>
      </w:r>
      <w:r>
        <w:t xml:space="preserve"> 90</w:t>
      </w:r>
      <w:r>
        <w:br/>
      </w:r>
      <w:r w:rsidR="007E76CC">
        <w:br/>
      </w:r>
      <w:r w:rsidR="007E76CC">
        <w:br/>
      </w:r>
    </w:p>
    <w:p w:rsidR="007E76CC" w:rsidRDefault="007E76CC">
      <w:pPr>
        <w:spacing w:before="0" w:line="320" w:lineRule="exact"/>
        <w:ind w:left="0"/>
        <w:rPr>
          <w:rFonts w:ascii="Arial" w:eastAsiaTheme="majorEastAsia" w:hAnsi="Arial" w:cstheme="majorBidi"/>
          <w:b/>
          <w:bCs/>
          <w:color w:val="auto"/>
        </w:rPr>
      </w:pPr>
      <w:r>
        <w:br w:type="page"/>
      </w:r>
    </w:p>
    <w:p w:rsidR="008F3A84" w:rsidRDefault="008F3A84" w:rsidP="008F3A84">
      <w:pPr>
        <w:pStyle w:val="Heading3"/>
      </w:pPr>
      <w:r>
        <w:lastRenderedPageBreak/>
        <w:t>False Offset recovery</w:t>
      </w:r>
    </w:p>
    <w:p w:rsidR="008F3A84" w:rsidRDefault="007E76CC" w:rsidP="008F3A84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4446270</wp:posOffset>
            </wp:positionH>
            <wp:positionV relativeFrom="paragraph">
              <wp:posOffset>82550</wp:posOffset>
            </wp:positionV>
            <wp:extent cx="2212975" cy="2133600"/>
            <wp:effectExtent l="1905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3A84">
        <w:t>Place flat object (i.e. paper) ~3cm from sensor</w:t>
      </w:r>
    </w:p>
    <w:p w:rsidR="008F3A84" w:rsidRDefault="008F3A84" w:rsidP="008F3A84">
      <w:pPr>
        <w:pStyle w:val="ListParagraph"/>
        <w:numPr>
          <w:ilvl w:val="0"/>
          <w:numId w:val="15"/>
        </w:numPr>
      </w:pPr>
      <w:r>
        <w:t>Reset driver</w:t>
      </w:r>
    </w:p>
    <w:p w:rsidR="00B83F73" w:rsidRDefault="007E76CC" w:rsidP="007E76CC">
      <w:pPr>
        <w:pStyle w:val="ListParagraph"/>
        <w:numPr>
          <w:ilvl w:val="0"/>
          <w:numId w:val="15"/>
        </w:numPr>
      </w:pPr>
      <w:r>
        <w:t>Verify FAR state: Proximity (relative) &lt; 10</w:t>
      </w:r>
    </w:p>
    <w:p w:rsidR="007E76CC" w:rsidRDefault="00B83F73" w:rsidP="007E76CC">
      <w:pPr>
        <w:pStyle w:val="ListParagraph"/>
        <w:numPr>
          <w:ilvl w:val="0"/>
          <w:numId w:val="15"/>
        </w:numPr>
      </w:pPr>
      <w:r>
        <w:t xml:space="preserve">10 </w:t>
      </w:r>
      <w:r w:rsidRPr="0004001C">
        <w:rPr>
          <w:u w:val="single"/>
        </w:rPr>
        <w:t>&lt;</w:t>
      </w:r>
      <w:r>
        <w:t xml:space="preserve"> Baseline </w:t>
      </w:r>
      <w:r w:rsidRPr="0004001C">
        <w:rPr>
          <w:u w:val="single"/>
        </w:rPr>
        <w:t>&lt;</w:t>
      </w:r>
      <w:r>
        <w:t xml:space="preserve"> 90</w:t>
      </w:r>
      <w:r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  <w:r w:rsidR="007E76CC">
        <w:br/>
      </w:r>
    </w:p>
    <w:p w:rsidR="007E76CC" w:rsidRDefault="007E76CC" w:rsidP="008F3A84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4446270</wp:posOffset>
            </wp:positionH>
            <wp:positionV relativeFrom="paragraph">
              <wp:posOffset>69850</wp:posOffset>
            </wp:positionV>
            <wp:extent cx="2212975" cy="2133600"/>
            <wp:effectExtent l="1905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Remove Object</w:t>
      </w:r>
    </w:p>
    <w:p w:rsidR="00B83F73" w:rsidRDefault="007E76CC" w:rsidP="008F3A84">
      <w:pPr>
        <w:pStyle w:val="ListParagraph"/>
        <w:numPr>
          <w:ilvl w:val="0"/>
          <w:numId w:val="15"/>
        </w:numPr>
      </w:pPr>
      <w:r>
        <w:t>Verify FAR state: Proximity (relative) &lt; 10</w:t>
      </w:r>
    </w:p>
    <w:p w:rsidR="007E76CC" w:rsidRDefault="00B83F73" w:rsidP="008F3A84">
      <w:pPr>
        <w:pStyle w:val="ListParagraph"/>
        <w:numPr>
          <w:ilvl w:val="0"/>
          <w:numId w:val="15"/>
        </w:numPr>
      </w:pPr>
      <w:r>
        <w:t xml:space="preserve">10 </w:t>
      </w:r>
      <w:r w:rsidRPr="0004001C">
        <w:rPr>
          <w:u w:val="single"/>
        </w:rPr>
        <w:t>&lt;</w:t>
      </w:r>
      <w:r>
        <w:t xml:space="preserve"> Baseline </w:t>
      </w:r>
      <w:r w:rsidRPr="0004001C">
        <w:rPr>
          <w:u w:val="single"/>
        </w:rPr>
        <w:t>&lt;</w:t>
      </w:r>
      <w:r>
        <w:t xml:space="preserve"> 90</w:t>
      </w:r>
      <w:r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  <w:r w:rsidR="000C7362">
        <w:br/>
      </w:r>
    </w:p>
    <w:p w:rsidR="000C7362" w:rsidRDefault="000C7362" w:rsidP="008F3A84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4446270</wp:posOffset>
            </wp:positionH>
            <wp:positionV relativeFrom="paragraph">
              <wp:posOffset>19685</wp:posOffset>
            </wp:positionV>
            <wp:extent cx="2212975" cy="2133600"/>
            <wp:effectExtent l="1905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Return Object</w:t>
      </w:r>
    </w:p>
    <w:p w:rsidR="00B83F73" w:rsidRDefault="000C7362" w:rsidP="008F3A84">
      <w:pPr>
        <w:pStyle w:val="ListParagraph"/>
        <w:numPr>
          <w:ilvl w:val="0"/>
          <w:numId w:val="15"/>
        </w:numPr>
      </w:pPr>
      <w:r>
        <w:t>Verify NEAR state:  Proximity (relative)  &gt; Threshold</w:t>
      </w:r>
    </w:p>
    <w:p w:rsidR="000C7362" w:rsidRDefault="00B83F73" w:rsidP="008F3A84">
      <w:pPr>
        <w:pStyle w:val="ListParagraph"/>
        <w:numPr>
          <w:ilvl w:val="0"/>
          <w:numId w:val="15"/>
        </w:numPr>
      </w:pPr>
      <w:r>
        <w:t xml:space="preserve">10 </w:t>
      </w:r>
      <w:r w:rsidRPr="0004001C">
        <w:rPr>
          <w:u w:val="single"/>
        </w:rPr>
        <w:t>&lt;</w:t>
      </w:r>
      <w:r>
        <w:t xml:space="preserve"> Baseline </w:t>
      </w:r>
      <w:r w:rsidRPr="0004001C">
        <w:rPr>
          <w:u w:val="single"/>
        </w:rPr>
        <w:t>&lt;</w:t>
      </w:r>
      <w:r>
        <w:t xml:space="preserve"> 90</w:t>
      </w:r>
      <w:r>
        <w:br/>
      </w:r>
      <w:r w:rsidR="000C7362">
        <w:br/>
      </w:r>
    </w:p>
    <w:p w:rsidR="008F3A84" w:rsidRPr="008F3A84" w:rsidRDefault="008F3A84" w:rsidP="008F3A84"/>
    <w:sectPr w:rsidR="008F3A84" w:rsidRPr="008F3A84" w:rsidSect="008F3A84">
      <w:headerReference w:type="default" r:id="rId23"/>
      <w:footerReference w:type="default" r:id="rId24"/>
      <w:headerReference w:type="first" r:id="rId25"/>
      <w:pgSz w:w="12240" w:h="15840"/>
      <w:pgMar w:top="1350" w:right="720" w:bottom="1710" w:left="720" w:header="432" w:footer="432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64A7" w:rsidRDefault="00DD64A7" w:rsidP="009E0C7A">
      <w:r>
        <w:separator/>
      </w:r>
    </w:p>
  </w:endnote>
  <w:endnote w:type="continuationSeparator" w:id="0">
    <w:p w:rsidR="00DD64A7" w:rsidRDefault="00DD64A7" w:rsidP="009E0C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76CC" w:rsidRPr="00724B95" w:rsidRDefault="007E76CC" w:rsidP="004916D6">
    <w:pPr>
      <w:pStyle w:val="Footer"/>
      <w:ind w:left="0"/>
    </w:pPr>
    <w:r w:rsidRPr="009B67D1">
      <w:rPr>
        <w:rFonts w:ascii="Franklin Gothic Medium" w:hAnsi="Franklin Gothic Medium"/>
        <w:noProof/>
      </w:rPr>
      <w:pict>
        <v:rect id="Rectangle 2" o:spid="_x0000_s4098" style="position:absolute;margin-left:-61.9pt;margin-top:-11.4pt;width:575.25pt;height:8.25pt;z-index:-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" fillcolor="#c60c46" stroked="f" strokecolor="#f2f2f2" strokeweight="3pt">
          <v:shadow color="#622423" opacity=".5" offset="1pt"/>
        </v:rect>
      </w:pict>
    </w:r>
    <w:r w:rsidRPr="00724B95">
      <w:t>INTERSIL CORPORATION</w:t>
    </w:r>
  </w:p>
  <w:p w:rsidR="007E76CC" w:rsidRPr="00705D3E" w:rsidRDefault="007E76CC" w:rsidP="004916D6">
    <w:pPr>
      <w:pStyle w:val="Footer"/>
      <w:ind w:left="0"/>
    </w:pPr>
    <w:r>
      <w:t>1001 Murphy Ranch Road</w:t>
    </w:r>
  </w:p>
  <w:p w:rsidR="007E76CC" w:rsidRPr="00724B95" w:rsidRDefault="007E76CC" w:rsidP="004916D6">
    <w:pPr>
      <w:pStyle w:val="Footer"/>
      <w:ind w:left="0"/>
    </w:pPr>
    <w:r>
      <w:t>Milpitas</w:t>
    </w:r>
    <w:r w:rsidRPr="00705D3E">
      <w:t xml:space="preserve">, </w:t>
    </w:r>
    <w:r>
      <w:t>CA</w:t>
    </w:r>
    <w:r w:rsidRPr="00705D3E">
      <w:t xml:space="preserve"> </w:t>
    </w:r>
    <w:r>
      <w:t>95035</w:t>
    </w:r>
    <w:r w:rsidRPr="00724B95">
      <w:t xml:space="preserve"> </w:t>
    </w:r>
    <w:sdt>
      <w:sdtPr>
        <w:id w:val="16051534"/>
        <w:docPartObj>
          <w:docPartGallery w:val="Page Numbers (Top of Page)"/>
          <w:docPartUnique/>
        </w:docPartObj>
      </w:sdtPr>
      <w:sdtContent>
        <w:r>
          <w:tab/>
          <w:t xml:space="preserve">Page </w:t>
        </w:r>
        <w:fldSimple w:instr=" PAGE ">
          <w:r w:rsidR="00B83F73">
            <w:rPr>
              <w:noProof/>
            </w:rPr>
            <w:t>6</w:t>
          </w:r>
        </w:fldSimple>
        <w:r>
          <w:t xml:space="preserve"> of </w:t>
        </w:r>
        <w:fldSimple w:instr=" NUMPAGES  ">
          <w:r w:rsidR="00B83F73">
            <w:rPr>
              <w:noProof/>
            </w:rPr>
            <w:t>9</w:t>
          </w:r>
        </w:fldSimple>
        <w:r>
          <w:tab/>
        </w:r>
        <w:fldSimple w:instr=" DATE \@ &quot;MMMM d, yyyy&quot; ">
          <w:r w:rsidR="0004001C">
            <w:rPr>
              <w:noProof/>
            </w:rPr>
            <w:t>August 6, 2014</w:t>
          </w:r>
        </w:fldSimple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64A7" w:rsidRDefault="00DD64A7" w:rsidP="009E0C7A">
      <w:r>
        <w:separator/>
      </w:r>
    </w:p>
  </w:footnote>
  <w:footnote w:type="continuationSeparator" w:id="0">
    <w:p w:rsidR="00DD64A7" w:rsidRDefault="00DD64A7" w:rsidP="009E0C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76CC" w:rsidRDefault="007E76CC">
    <w:pPr>
      <w:pStyle w:val="Header"/>
    </w:pPr>
    <w:sdt>
      <w:sdtPr>
        <w:id w:val="341636706"/>
        <w:docPartObj>
          <w:docPartGallery w:val="Watermarks"/>
          <w:docPartUnique/>
        </w:docPartObj>
      </w:sdtPr>
      <w:sdtContent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41719580" o:spid="_x0000_s4101" type="#_x0000_t136" style="position:absolute;left:0;text-align:left;margin-left:0;margin-top:0;width:659.3pt;height:108.75pt;rotation:315;z-index:-251654144;mso-position-horizontal:center;mso-position-horizontal-relative:margin;mso-position-vertical:center;mso-position-vertical-relative:margin" o:allowincell="f" fillcolor="#7f7f7f [1612]" stroked="f">
              <v:fill opacity=".5"/>
              <v:textpath style="font-family:&quot;Calibri&quot;;font-size:1pt" string="CONFIDENTIAL - DRAFT"/>
              <w10:wrap anchorx="margin" anchory="margin"/>
            </v:shape>
          </w:pict>
        </w:r>
      </w:sdtContent>
    </w:sdt>
    <w:r w:rsidRPr="00724B95">
      <w:rPr>
        <w:noProof/>
      </w:rPr>
      <w:drawing>
        <wp:inline distT="0" distB="0" distL="0" distR="0">
          <wp:extent cx="2824441" cy="308604"/>
          <wp:effectExtent l="19050" t="0" r="0" b="0"/>
          <wp:docPr id="8" name="Picture 1" descr="intersil-ss_inline_2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ersil-ss_inline_2C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24441" cy="30860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76CC" w:rsidRDefault="007E76CC">
    <w:pPr>
      <w:pStyle w:val="Header"/>
    </w:pPr>
    <w:r>
      <w:rPr>
        <w:noProof/>
      </w:rPr>
      <w:drawing>
        <wp:inline distT="0" distB="0" distL="0" distR="0">
          <wp:extent cx="2867025" cy="342900"/>
          <wp:effectExtent l="19050" t="0" r="9525" b="0"/>
          <wp:docPr id="6" name="Picture 5" descr="Intersil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tersil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7025" cy="342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pict>
        <v:rect id="Rectangle 1" o:spid="_x0000_s4097" style="position:absolute;left:0;text-align:left;margin-left:-60.4pt;margin-top:-14.25pt;width:575.25pt;height:8.25pt;z-index:-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" fillcolor="#c60c46" stroked="f" strokecolor="#f2f2f2" strokeweight="3pt">
          <v:shadow color="#622423" opacity=".5" offset="1pt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164CE"/>
    <w:multiLevelType w:val="multilevel"/>
    <w:tmpl w:val="C3B0CE3E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none"/>
      <w:pStyle w:val="Heading5"/>
      <w:lvlText w:val="1.1.1.1.1"/>
      <w:lvlJc w:val="left"/>
      <w:pPr>
        <w:ind w:left="2160" w:hanging="720"/>
      </w:pPr>
      <w:rPr>
        <w:rFonts w:hint="default"/>
      </w:rPr>
    </w:lvl>
    <w:lvl w:ilvl="5">
      <w:start w:val="1"/>
      <w:numFmt w:val="none"/>
      <w:pStyle w:val="Heading6"/>
      <w:lvlText w:val="1.1.1.1.1.1"/>
      <w:lvlJc w:val="left"/>
      <w:pPr>
        <w:ind w:left="2520" w:hanging="720"/>
      </w:pPr>
      <w:rPr>
        <w:rFonts w:hint="default"/>
      </w:rPr>
    </w:lvl>
    <w:lvl w:ilvl="6">
      <w:start w:val="1"/>
      <w:numFmt w:val="none"/>
      <w:pStyle w:val="Heading7"/>
      <w:lvlText w:val="1.1.1.1.1.1.1"/>
      <w:lvlJc w:val="left"/>
      <w:pPr>
        <w:ind w:left="2880" w:hanging="720"/>
      </w:pPr>
      <w:rPr>
        <w:rFonts w:hint="default"/>
      </w:rPr>
    </w:lvl>
    <w:lvl w:ilvl="7">
      <w:start w:val="1"/>
      <w:numFmt w:val="none"/>
      <w:pStyle w:val="Heading8"/>
      <w:lvlText w:val="1.1.1.1.1.1.1.1"/>
      <w:lvlJc w:val="left"/>
      <w:pPr>
        <w:ind w:left="3240" w:hanging="720"/>
      </w:pPr>
      <w:rPr>
        <w:rFonts w:hint="default"/>
      </w:rPr>
    </w:lvl>
    <w:lvl w:ilvl="8">
      <w:start w:val="1"/>
      <w:numFmt w:val="none"/>
      <w:pStyle w:val="Heading9"/>
      <w:lvlText w:val="1.1.1.1.1.1.1.1.1"/>
      <w:lvlJc w:val="left"/>
      <w:pPr>
        <w:ind w:left="3600" w:hanging="720"/>
      </w:pPr>
      <w:rPr>
        <w:rFonts w:hint="default"/>
      </w:rPr>
    </w:lvl>
  </w:abstractNum>
  <w:abstractNum w:abstractNumId="1">
    <w:nsid w:val="1F872626"/>
    <w:multiLevelType w:val="multilevel"/>
    <w:tmpl w:val="28CA12DE"/>
    <w:styleLink w:val="Tables"/>
    <w:lvl w:ilvl="0">
      <w:start w:val="1"/>
      <w:numFmt w:val="decimal"/>
      <w:lvlText w:val="Table %1"/>
      <w:lvlJc w:val="left"/>
      <w:pPr>
        <w:ind w:left="864" w:firstLine="216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D636E3E"/>
    <w:multiLevelType w:val="hybridMultilevel"/>
    <w:tmpl w:val="13782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7C016D"/>
    <w:multiLevelType w:val="multilevel"/>
    <w:tmpl w:val="8D546E96"/>
    <w:styleLink w:val="Figures"/>
    <w:lvl w:ilvl="0">
      <w:start w:val="1"/>
      <w:numFmt w:val="decimal"/>
      <w:pStyle w:val="Figure"/>
      <w:lvlText w:val="Figure %1"/>
      <w:lvlJc w:val="left"/>
      <w:pPr>
        <w:ind w:left="360" w:firstLine="720"/>
      </w:pPr>
      <w:rPr>
        <w:rFonts w:hint="default"/>
        <w:u w:val="singl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4832A0A"/>
    <w:multiLevelType w:val="multilevel"/>
    <w:tmpl w:val="85E6646E"/>
    <w:numStyleLink w:val="Equations"/>
  </w:abstractNum>
  <w:abstractNum w:abstractNumId="5">
    <w:nsid w:val="4A6E1567"/>
    <w:multiLevelType w:val="hybridMultilevel"/>
    <w:tmpl w:val="02CEEC08"/>
    <w:lvl w:ilvl="0" w:tplc="3FB8C32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E6A6C11"/>
    <w:multiLevelType w:val="hybridMultilevel"/>
    <w:tmpl w:val="1F6CF2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527355DA"/>
    <w:multiLevelType w:val="hybridMultilevel"/>
    <w:tmpl w:val="C43225F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5B226410"/>
    <w:multiLevelType w:val="multilevel"/>
    <w:tmpl w:val="C3B0CE3E"/>
    <w:numStyleLink w:val="Headings"/>
  </w:abstractNum>
  <w:abstractNum w:abstractNumId="9">
    <w:nsid w:val="60EB721F"/>
    <w:multiLevelType w:val="hybridMultilevel"/>
    <w:tmpl w:val="02CEEC08"/>
    <w:lvl w:ilvl="0" w:tplc="3FB8C32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616B224E"/>
    <w:multiLevelType w:val="multilevel"/>
    <w:tmpl w:val="12DCE1CA"/>
    <w:lvl w:ilvl="0">
      <w:start w:val="1"/>
      <w:numFmt w:val="decimal"/>
      <w:pStyle w:val="Table"/>
      <w:lvlText w:val="Table %1"/>
      <w:lvlJc w:val="left"/>
      <w:pPr>
        <w:ind w:left="864" w:firstLine="216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65C1710A"/>
    <w:multiLevelType w:val="hybridMultilevel"/>
    <w:tmpl w:val="4B9CEDE0"/>
    <w:lvl w:ilvl="0" w:tplc="2864F7C2">
      <w:start w:val="1"/>
      <w:numFmt w:val="decimal"/>
      <w:pStyle w:val="Example"/>
      <w:lvlText w:val="Example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C3C5EFA"/>
    <w:multiLevelType w:val="multilevel"/>
    <w:tmpl w:val="85E6646E"/>
    <w:styleLink w:val="Equations"/>
    <w:lvl w:ilvl="0">
      <w:start w:val="1"/>
      <w:numFmt w:val="decimal"/>
      <w:pStyle w:val="Equation"/>
      <w:lvlText w:val="Equation %1"/>
      <w:lvlJc w:val="left"/>
      <w:pPr>
        <w:ind w:left="360" w:firstLine="720"/>
      </w:pPr>
      <w:rPr>
        <w:rFonts w:ascii="Times New Roman" w:hAnsi="Times New Roman" w:hint="default"/>
        <w:u w:val="singl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3"/>
    <w:lvlOverride w:ilvl="0">
      <w:lvl w:ilvl="0">
        <w:start w:val="1"/>
        <w:numFmt w:val="decimal"/>
        <w:pStyle w:val="Figure"/>
        <w:lvlText w:val="Figure %1"/>
        <w:lvlJc w:val="left"/>
        <w:pPr>
          <w:ind w:left="720" w:firstLine="720"/>
        </w:pPr>
        <w:rPr>
          <w:rFonts w:ascii="Times New Roman" w:hAnsi="Times New Roman" w:cs="Times New Roman" w:hint="default"/>
          <w:u w:val="single"/>
        </w:rPr>
      </w:lvl>
    </w:lvlOverride>
  </w:num>
  <w:num w:numId="3">
    <w:abstractNumId w:val="12"/>
  </w:num>
  <w:num w:numId="4">
    <w:abstractNumId w:val="4"/>
  </w:num>
  <w:num w:numId="5">
    <w:abstractNumId w:val="10"/>
  </w:num>
  <w:num w:numId="6">
    <w:abstractNumId w:val="10"/>
  </w:num>
  <w:num w:numId="7">
    <w:abstractNumId w:val="1"/>
  </w:num>
  <w:num w:numId="8">
    <w:abstractNumId w:val="2"/>
  </w:num>
  <w:num w:numId="9">
    <w:abstractNumId w:val="8"/>
  </w:num>
  <w:num w:numId="10">
    <w:abstractNumId w:val="3"/>
  </w:num>
  <w:num w:numId="11">
    <w:abstractNumId w:val="6"/>
  </w:num>
  <w:num w:numId="12">
    <w:abstractNumId w:val="11"/>
  </w:num>
  <w:num w:numId="13">
    <w:abstractNumId w:val="7"/>
  </w:num>
  <w:num w:numId="14">
    <w:abstractNumId w:val="9"/>
  </w:num>
  <w:num w:numId="15">
    <w:abstractNumId w:val="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116"/>
  <w:embedTrueTypeFonts/>
  <w:saveSubsetFonts/>
  <w:proofState w:spelling="clean" w:grammar="clean"/>
  <w:attachedTemplate r:id="rId1"/>
  <w:stylePaneFormatFilter w:val="1021"/>
  <w:defaultTabStop w:val="720"/>
  <w:drawingGridHorizontalSpacing w:val="100"/>
  <w:displayHorizontalDrawingGridEvery w:val="2"/>
  <w:characterSpacingControl w:val="doNotCompress"/>
  <w:hdrShapeDefaults>
    <o:shapedefaults v:ext="edit" spidmax="49154" fill="f" fillcolor="white" stroke="f">
      <v:fill color="white" on="f"/>
      <v:stroke on="f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22207D"/>
    <w:rsid w:val="00001FF3"/>
    <w:rsid w:val="0001121A"/>
    <w:rsid w:val="00012841"/>
    <w:rsid w:val="00015B51"/>
    <w:rsid w:val="000252E0"/>
    <w:rsid w:val="00027D7E"/>
    <w:rsid w:val="00033AFB"/>
    <w:rsid w:val="000341F5"/>
    <w:rsid w:val="00034A1C"/>
    <w:rsid w:val="0004001C"/>
    <w:rsid w:val="00040289"/>
    <w:rsid w:val="000407CD"/>
    <w:rsid w:val="0004085A"/>
    <w:rsid w:val="00041326"/>
    <w:rsid w:val="00045ED2"/>
    <w:rsid w:val="0005004B"/>
    <w:rsid w:val="00051270"/>
    <w:rsid w:val="000564CC"/>
    <w:rsid w:val="00057266"/>
    <w:rsid w:val="0006107C"/>
    <w:rsid w:val="0006339E"/>
    <w:rsid w:val="00066610"/>
    <w:rsid w:val="000828E4"/>
    <w:rsid w:val="00097532"/>
    <w:rsid w:val="000A0863"/>
    <w:rsid w:val="000B22F6"/>
    <w:rsid w:val="000C5C49"/>
    <w:rsid w:val="000C6024"/>
    <w:rsid w:val="000C615C"/>
    <w:rsid w:val="000C7362"/>
    <w:rsid w:val="000D44D2"/>
    <w:rsid w:val="000D590E"/>
    <w:rsid w:val="000E22A8"/>
    <w:rsid w:val="000F34B3"/>
    <w:rsid w:val="000F5B10"/>
    <w:rsid w:val="000F7121"/>
    <w:rsid w:val="000F7362"/>
    <w:rsid w:val="00106EEF"/>
    <w:rsid w:val="00111945"/>
    <w:rsid w:val="001174FD"/>
    <w:rsid w:val="00117BDA"/>
    <w:rsid w:val="0012096F"/>
    <w:rsid w:val="00122135"/>
    <w:rsid w:val="0012767B"/>
    <w:rsid w:val="0013307A"/>
    <w:rsid w:val="00135A83"/>
    <w:rsid w:val="0013744F"/>
    <w:rsid w:val="00142E74"/>
    <w:rsid w:val="00147F63"/>
    <w:rsid w:val="0015241C"/>
    <w:rsid w:val="00154824"/>
    <w:rsid w:val="00155498"/>
    <w:rsid w:val="001634D8"/>
    <w:rsid w:val="001638AB"/>
    <w:rsid w:val="0016450E"/>
    <w:rsid w:val="0016473E"/>
    <w:rsid w:val="00171572"/>
    <w:rsid w:val="001720F7"/>
    <w:rsid w:val="0017400B"/>
    <w:rsid w:val="00182A80"/>
    <w:rsid w:val="0018719C"/>
    <w:rsid w:val="001A05E1"/>
    <w:rsid w:val="001A0890"/>
    <w:rsid w:val="001A4C3A"/>
    <w:rsid w:val="001A6092"/>
    <w:rsid w:val="001C66B8"/>
    <w:rsid w:val="001C704C"/>
    <w:rsid w:val="001D18AE"/>
    <w:rsid w:val="001D4134"/>
    <w:rsid w:val="001D58B2"/>
    <w:rsid w:val="001E1D3A"/>
    <w:rsid w:val="001E5DC3"/>
    <w:rsid w:val="001F1B29"/>
    <w:rsid w:val="001F3E5B"/>
    <w:rsid w:val="0020381D"/>
    <w:rsid w:val="00204F60"/>
    <w:rsid w:val="00206585"/>
    <w:rsid w:val="00216E69"/>
    <w:rsid w:val="00217C0A"/>
    <w:rsid w:val="0022207D"/>
    <w:rsid w:val="00233F79"/>
    <w:rsid w:val="00235C35"/>
    <w:rsid w:val="002378DA"/>
    <w:rsid w:val="00240B69"/>
    <w:rsid w:val="00242813"/>
    <w:rsid w:val="00250A24"/>
    <w:rsid w:val="00255BB6"/>
    <w:rsid w:val="0027782D"/>
    <w:rsid w:val="00280683"/>
    <w:rsid w:val="00283DD8"/>
    <w:rsid w:val="00287405"/>
    <w:rsid w:val="00290630"/>
    <w:rsid w:val="00293BB8"/>
    <w:rsid w:val="002B5A9E"/>
    <w:rsid w:val="002B6ACB"/>
    <w:rsid w:val="002D20D3"/>
    <w:rsid w:val="002E5098"/>
    <w:rsid w:val="002F7095"/>
    <w:rsid w:val="002F75A0"/>
    <w:rsid w:val="0030652A"/>
    <w:rsid w:val="00307C91"/>
    <w:rsid w:val="00312951"/>
    <w:rsid w:val="00316BE5"/>
    <w:rsid w:val="0032056A"/>
    <w:rsid w:val="00321699"/>
    <w:rsid w:val="003234B4"/>
    <w:rsid w:val="0032623E"/>
    <w:rsid w:val="00327B67"/>
    <w:rsid w:val="00350761"/>
    <w:rsid w:val="00351BF5"/>
    <w:rsid w:val="00351F28"/>
    <w:rsid w:val="00375968"/>
    <w:rsid w:val="003759F0"/>
    <w:rsid w:val="00394C2A"/>
    <w:rsid w:val="00397957"/>
    <w:rsid w:val="003A21FA"/>
    <w:rsid w:val="003A3E5B"/>
    <w:rsid w:val="003C6B03"/>
    <w:rsid w:val="003D4312"/>
    <w:rsid w:val="003D64BE"/>
    <w:rsid w:val="003E13A9"/>
    <w:rsid w:val="003E4676"/>
    <w:rsid w:val="0040305B"/>
    <w:rsid w:val="00412010"/>
    <w:rsid w:val="0042362C"/>
    <w:rsid w:val="004257FA"/>
    <w:rsid w:val="00443667"/>
    <w:rsid w:val="004479DB"/>
    <w:rsid w:val="00450A31"/>
    <w:rsid w:val="00451655"/>
    <w:rsid w:val="00452043"/>
    <w:rsid w:val="00453B10"/>
    <w:rsid w:val="00463684"/>
    <w:rsid w:val="00465686"/>
    <w:rsid w:val="0049062F"/>
    <w:rsid w:val="004916D6"/>
    <w:rsid w:val="004A630D"/>
    <w:rsid w:val="004B2B6C"/>
    <w:rsid w:val="004B7D57"/>
    <w:rsid w:val="004C0F2C"/>
    <w:rsid w:val="004C1702"/>
    <w:rsid w:val="004D26F1"/>
    <w:rsid w:val="004D30FE"/>
    <w:rsid w:val="004D4FDA"/>
    <w:rsid w:val="004E2BE1"/>
    <w:rsid w:val="004E76E4"/>
    <w:rsid w:val="004F12ED"/>
    <w:rsid w:val="004F4F1D"/>
    <w:rsid w:val="005045DC"/>
    <w:rsid w:val="0051321D"/>
    <w:rsid w:val="00524665"/>
    <w:rsid w:val="00534473"/>
    <w:rsid w:val="00535F93"/>
    <w:rsid w:val="00536BA6"/>
    <w:rsid w:val="00542E33"/>
    <w:rsid w:val="00547A17"/>
    <w:rsid w:val="00550A01"/>
    <w:rsid w:val="005528F8"/>
    <w:rsid w:val="00554965"/>
    <w:rsid w:val="005610EC"/>
    <w:rsid w:val="00561312"/>
    <w:rsid w:val="005665D1"/>
    <w:rsid w:val="00572BEA"/>
    <w:rsid w:val="00574A64"/>
    <w:rsid w:val="00580045"/>
    <w:rsid w:val="00582572"/>
    <w:rsid w:val="0059070E"/>
    <w:rsid w:val="0059286B"/>
    <w:rsid w:val="0059732E"/>
    <w:rsid w:val="005A6AF7"/>
    <w:rsid w:val="005A76D3"/>
    <w:rsid w:val="005B3F7D"/>
    <w:rsid w:val="005B69E4"/>
    <w:rsid w:val="005C4107"/>
    <w:rsid w:val="005C7BA4"/>
    <w:rsid w:val="005D0D74"/>
    <w:rsid w:val="005E3213"/>
    <w:rsid w:val="005E5C88"/>
    <w:rsid w:val="005E69CF"/>
    <w:rsid w:val="005F1437"/>
    <w:rsid w:val="00613C95"/>
    <w:rsid w:val="00624D50"/>
    <w:rsid w:val="006260C8"/>
    <w:rsid w:val="00631FBF"/>
    <w:rsid w:val="006371BE"/>
    <w:rsid w:val="00643504"/>
    <w:rsid w:val="0064565C"/>
    <w:rsid w:val="0065342E"/>
    <w:rsid w:val="00653D42"/>
    <w:rsid w:val="00655484"/>
    <w:rsid w:val="0066577F"/>
    <w:rsid w:val="006704A4"/>
    <w:rsid w:val="00682FD9"/>
    <w:rsid w:val="006860AE"/>
    <w:rsid w:val="00687CCE"/>
    <w:rsid w:val="006A2B97"/>
    <w:rsid w:val="006B32E0"/>
    <w:rsid w:val="006C12DF"/>
    <w:rsid w:val="006D3CA8"/>
    <w:rsid w:val="006E1C44"/>
    <w:rsid w:val="006E5712"/>
    <w:rsid w:val="006F0353"/>
    <w:rsid w:val="006F1D0D"/>
    <w:rsid w:val="006F6AD1"/>
    <w:rsid w:val="00704C2D"/>
    <w:rsid w:val="007149C9"/>
    <w:rsid w:val="007149EB"/>
    <w:rsid w:val="0071578D"/>
    <w:rsid w:val="007237ED"/>
    <w:rsid w:val="00724B95"/>
    <w:rsid w:val="00725250"/>
    <w:rsid w:val="00726FB1"/>
    <w:rsid w:val="007304D3"/>
    <w:rsid w:val="00737878"/>
    <w:rsid w:val="00741E9E"/>
    <w:rsid w:val="007454A7"/>
    <w:rsid w:val="0075062A"/>
    <w:rsid w:val="007653E8"/>
    <w:rsid w:val="007666FD"/>
    <w:rsid w:val="00767223"/>
    <w:rsid w:val="00771A3B"/>
    <w:rsid w:val="00771D6F"/>
    <w:rsid w:val="00780599"/>
    <w:rsid w:val="00785F92"/>
    <w:rsid w:val="007952EB"/>
    <w:rsid w:val="007A49A6"/>
    <w:rsid w:val="007D49C0"/>
    <w:rsid w:val="007D4E01"/>
    <w:rsid w:val="007D6062"/>
    <w:rsid w:val="007E15A5"/>
    <w:rsid w:val="007E6087"/>
    <w:rsid w:val="007E76CC"/>
    <w:rsid w:val="007F0905"/>
    <w:rsid w:val="007F6640"/>
    <w:rsid w:val="008026B3"/>
    <w:rsid w:val="008120ED"/>
    <w:rsid w:val="00820666"/>
    <w:rsid w:val="00823212"/>
    <w:rsid w:val="00823A86"/>
    <w:rsid w:val="00834961"/>
    <w:rsid w:val="00852CD7"/>
    <w:rsid w:val="00857061"/>
    <w:rsid w:val="0086269E"/>
    <w:rsid w:val="00885EF4"/>
    <w:rsid w:val="008A332B"/>
    <w:rsid w:val="008A4227"/>
    <w:rsid w:val="008A482C"/>
    <w:rsid w:val="008C2070"/>
    <w:rsid w:val="008C612C"/>
    <w:rsid w:val="008E7F88"/>
    <w:rsid w:val="008F3206"/>
    <w:rsid w:val="008F3A84"/>
    <w:rsid w:val="008F3CC5"/>
    <w:rsid w:val="008F50C3"/>
    <w:rsid w:val="009058C9"/>
    <w:rsid w:val="00910F19"/>
    <w:rsid w:val="0092602F"/>
    <w:rsid w:val="00946A74"/>
    <w:rsid w:val="00953D0F"/>
    <w:rsid w:val="00961EB4"/>
    <w:rsid w:val="009621DC"/>
    <w:rsid w:val="00965EA9"/>
    <w:rsid w:val="00972A25"/>
    <w:rsid w:val="0097437A"/>
    <w:rsid w:val="00985BAC"/>
    <w:rsid w:val="00986F79"/>
    <w:rsid w:val="00991099"/>
    <w:rsid w:val="00995560"/>
    <w:rsid w:val="0099556F"/>
    <w:rsid w:val="009971EB"/>
    <w:rsid w:val="00997556"/>
    <w:rsid w:val="009A2F1F"/>
    <w:rsid w:val="009A53C6"/>
    <w:rsid w:val="009A7CF7"/>
    <w:rsid w:val="009B67D1"/>
    <w:rsid w:val="009B72C2"/>
    <w:rsid w:val="009D1AA9"/>
    <w:rsid w:val="009E0BCA"/>
    <w:rsid w:val="009E0C7A"/>
    <w:rsid w:val="009E690F"/>
    <w:rsid w:val="009F4D7E"/>
    <w:rsid w:val="00A02FA9"/>
    <w:rsid w:val="00A03DDA"/>
    <w:rsid w:val="00A11C86"/>
    <w:rsid w:val="00A1759F"/>
    <w:rsid w:val="00A21740"/>
    <w:rsid w:val="00A23C45"/>
    <w:rsid w:val="00A250ED"/>
    <w:rsid w:val="00A328C0"/>
    <w:rsid w:val="00A34CB2"/>
    <w:rsid w:val="00A37228"/>
    <w:rsid w:val="00A427CC"/>
    <w:rsid w:val="00A57138"/>
    <w:rsid w:val="00A66EE6"/>
    <w:rsid w:val="00A76D07"/>
    <w:rsid w:val="00A8600B"/>
    <w:rsid w:val="00A872B3"/>
    <w:rsid w:val="00A87A78"/>
    <w:rsid w:val="00A9121F"/>
    <w:rsid w:val="00A97423"/>
    <w:rsid w:val="00A97CBD"/>
    <w:rsid w:val="00AA4462"/>
    <w:rsid w:val="00AB6B06"/>
    <w:rsid w:val="00AC3B59"/>
    <w:rsid w:val="00AD363F"/>
    <w:rsid w:val="00AD38EA"/>
    <w:rsid w:val="00AD6D76"/>
    <w:rsid w:val="00AE3B73"/>
    <w:rsid w:val="00AF06E7"/>
    <w:rsid w:val="00AF7AF5"/>
    <w:rsid w:val="00B00DCD"/>
    <w:rsid w:val="00B05567"/>
    <w:rsid w:val="00B14509"/>
    <w:rsid w:val="00B14CC2"/>
    <w:rsid w:val="00B24052"/>
    <w:rsid w:val="00B25890"/>
    <w:rsid w:val="00B34135"/>
    <w:rsid w:val="00B43F21"/>
    <w:rsid w:val="00B50493"/>
    <w:rsid w:val="00B5490F"/>
    <w:rsid w:val="00B5662E"/>
    <w:rsid w:val="00B56AB6"/>
    <w:rsid w:val="00B6249D"/>
    <w:rsid w:val="00B65EC6"/>
    <w:rsid w:val="00B72623"/>
    <w:rsid w:val="00B73E1B"/>
    <w:rsid w:val="00B775E4"/>
    <w:rsid w:val="00B778D8"/>
    <w:rsid w:val="00B83F73"/>
    <w:rsid w:val="00B9173F"/>
    <w:rsid w:val="00BB37BF"/>
    <w:rsid w:val="00BB7DA8"/>
    <w:rsid w:val="00BD2729"/>
    <w:rsid w:val="00BD2BE0"/>
    <w:rsid w:val="00BD30F7"/>
    <w:rsid w:val="00BD73C0"/>
    <w:rsid w:val="00BE59CF"/>
    <w:rsid w:val="00BF30F0"/>
    <w:rsid w:val="00BF6954"/>
    <w:rsid w:val="00BF6FA9"/>
    <w:rsid w:val="00C05146"/>
    <w:rsid w:val="00C1798F"/>
    <w:rsid w:val="00C20761"/>
    <w:rsid w:val="00C257D7"/>
    <w:rsid w:val="00C40157"/>
    <w:rsid w:val="00C40714"/>
    <w:rsid w:val="00C41FC2"/>
    <w:rsid w:val="00C43257"/>
    <w:rsid w:val="00C43E3E"/>
    <w:rsid w:val="00C46892"/>
    <w:rsid w:val="00C54F82"/>
    <w:rsid w:val="00C60187"/>
    <w:rsid w:val="00C6789F"/>
    <w:rsid w:val="00C72118"/>
    <w:rsid w:val="00C755DC"/>
    <w:rsid w:val="00C7680F"/>
    <w:rsid w:val="00C857BC"/>
    <w:rsid w:val="00C915CB"/>
    <w:rsid w:val="00CB0F85"/>
    <w:rsid w:val="00CB15F0"/>
    <w:rsid w:val="00CB32DA"/>
    <w:rsid w:val="00CC0863"/>
    <w:rsid w:val="00CC7590"/>
    <w:rsid w:val="00CD2BCD"/>
    <w:rsid w:val="00CD70CA"/>
    <w:rsid w:val="00CD7C9D"/>
    <w:rsid w:val="00CD7EF3"/>
    <w:rsid w:val="00CE3F9A"/>
    <w:rsid w:val="00CE54CF"/>
    <w:rsid w:val="00CF380F"/>
    <w:rsid w:val="00D012F6"/>
    <w:rsid w:val="00D14671"/>
    <w:rsid w:val="00D15893"/>
    <w:rsid w:val="00D3085C"/>
    <w:rsid w:val="00D31975"/>
    <w:rsid w:val="00D41770"/>
    <w:rsid w:val="00D45958"/>
    <w:rsid w:val="00D47E80"/>
    <w:rsid w:val="00D654BC"/>
    <w:rsid w:val="00D82C64"/>
    <w:rsid w:val="00D84F99"/>
    <w:rsid w:val="00D85B8C"/>
    <w:rsid w:val="00D85C11"/>
    <w:rsid w:val="00D85FB9"/>
    <w:rsid w:val="00D97B85"/>
    <w:rsid w:val="00DB0DFC"/>
    <w:rsid w:val="00DB3F2B"/>
    <w:rsid w:val="00DD64A7"/>
    <w:rsid w:val="00DE435E"/>
    <w:rsid w:val="00DF1A2C"/>
    <w:rsid w:val="00DF2B69"/>
    <w:rsid w:val="00E0755F"/>
    <w:rsid w:val="00E134ED"/>
    <w:rsid w:val="00E264B7"/>
    <w:rsid w:val="00E51D5B"/>
    <w:rsid w:val="00E5205B"/>
    <w:rsid w:val="00E60A05"/>
    <w:rsid w:val="00E61BFB"/>
    <w:rsid w:val="00E62AD2"/>
    <w:rsid w:val="00E64B9E"/>
    <w:rsid w:val="00E72B06"/>
    <w:rsid w:val="00E74AC0"/>
    <w:rsid w:val="00E81C05"/>
    <w:rsid w:val="00E87574"/>
    <w:rsid w:val="00E9019D"/>
    <w:rsid w:val="00E95CD9"/>
    <w:rsid w:val="00E9638E"/>
    <w:rsid w:val="00EA2929"/>
    <w:rsid w:val="00EA3160"/>
    <w:rsid w:val="00EA5018"/>
    <w:rsid w:val="00EC3099"/>
    <w:rsid w:val="00EE3AB4"/>
    <w:rsid w:val="00EF2E22"/>
    <w:rsid w:val="00F12572"/>
    <w:rsid w:val="00F12AE2"/>
    <w:rsid w:val="00F17ADC"/>
    <w:rsid w:val="00F2799B"/>
    <w:rsid w:val="00F32A25"/>
    <w:rsid w:val="00F35B5C"/>
    <w:rsid w:val="00F362DB"/>
    <w:rsid w:val="00F37A74"/>
    <w:rsid w:val="00F41293"/>
    <w:rsid w:val="00F41467"/>
    <w:rsid w:val="00F4753B"/>
    <w:rsid w:val="00F51074"/>
    <w:rsid w:val="00F62FDF"/>
    <w:rsid w:val="00F66681"/>
    <w:rsid w:val="00F721AE"/>
    <w:rsid w:val="00F737DA"/>
    <w:rsid w:val="00F74909"/>
    <w:rsid w:val="00F81826"/>
    <w:rsid w:val="00F843A1"/>
    <w:rsid w:val="00F84774"/>
    <w:rsid w:val="00F9440C"/>
    <w:rsid w:val="00F969CF"/>
    <w:rsid w:val="00FD417C"/>
    <w:rsid w:val="00FE71C9"/>
    <w:rsid w:val="00FF0855"/>
    <w:rsid w:val="00FF2B18"/>
    <w:rsid w:val="00FF6B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Franklin Gothic Book" w:eastAsiaTheme="minorHAnsi" w:hAnsi="Franklin Gothic Book" w:cstheme="minorBidi"/>
        <w:lang w:val="en-US" w:eastAsia="en-US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2" w:unhideWhenUsed="0" w:qFormat="1"/>
    <w:lsdException w:name="Default Paragraph Font" w:uiPriority="1"/>
    <w:lsdException w:name="Subtitle" w:semiHidden="0" w:uiPriority="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70E"/>
    <w:pPr>
      <w:spacing w:before="120" w:line="240" w:lineRule="auto"/>
      <w:ind w:left="1440"/>
    </w:pPr>
    <w:rPr>
      <w:rFonts w:ascii="Times New Roman" w:hAnsi="Times New Roman"/>
      <w:color w:val="000000" w:themeColor="text1"/>
    </w:rPr>
  </w:style>
  <w:style w:type="paragraph" w:styleId="Heading1">
    <w:name w:val="heading 1"/>
    <w:next w:val="Normal"/>
    <w:link w:val="Heading1Char"/>
    <w:autoRedefine/>
    <w:uiPriority w:val="1"/>
    <w:qFormat/>
    <w:rsid w:val="00A1759F"/>
    <w:pPr>
      <w:keepNext/>
      <w:keepLines/>
      <w:numPr>
        <w:numId w:val="9"/>
      </w:numPr>
      <w:spacing w:before="12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59F"/>
    <w:pPr>
      <w:keepNext/>
      <w:keepLines/>
      <w:numPr>
        <w:ilvl w:val="1"/>
        <w:numId w:val="9"/>
      </w:numPr>
      <w:spacing w:before="160"/>
      <w:outlineLvl w:val="1"/>
    </w:pPr>
    <w:rPr>
      <w:rFonts w:ascii="Arial" w:eastAsiaTheme="majorEastAsia" w:hAnsi="Arial" w:cstheme="majorBidi"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C3A"/>
    <w:pPr>
      <w:keepNext/>
      <w:keepLines/>
      <w:numPr>
        <w:ilvl w:val="2"/>
        <w:numId w:val="9"/>
      </w:numPr>
      <w:spacing w:before="200"/>
      <w:outlineLvl w:val="2"/>
    </w:pPr>
    <w:rPr>
      <w:rFonts w:ascii="Arial" w:eastAsiaTheme="majorEastAsia" w:hAnsi="Arial" w:cstheme="majorBidi"/>
      <w:b/>
      <w:bCs/>
      <w:color w:val="auto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C3A"/>
    <w:pPr>
      <w:keepNext/>
      <w:keepLines/>
      <w:numPr>
        <w:ilvl w:val="3"/>
        <w:numId w:val="9"/>
      </w:numPr>
      <w:spacing w:before="200"/>
      <w:outlineLvl w:val="3"/>
    </w:pPr>
    <w:rPr>
      <w:rFonts w:ascii="Arial" w:eastAsiaTheme="majorEastAsia" w:hAnsi="Arial" w:cstheme="majorBidi"/>
      <w:b/>
      <w:bCs/>
      <w:i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59F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59F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59F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59F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59F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C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0C7A"/>
  </w:style>
  <w:style w:type="paragraph" w:styleId="Footer">
    <w:name w:val="footer"/>
    <w:basedOn w:val="Normal"/>
    <w:link w:val="FooterChar"/>
    <w:uiPriority w:val="99"/>
    <w:unhideWhenUsed/>
    <w:rsid w:val="009E0C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0C7A"/>
  </w:style>
  <w:style w:type="paragraph" w:styleId="BalloonText">
    <w:name w:val="Balloon Text"/>
    <w:basedOn w:val="Normal"/>
    <w:link w:val="BalloonTextChar"/>
    <w:uiPriority w:val="99"/>
    <w:semiHidden/>
    <w:unhideWhenUsed/>
    <w:rsid w:val="009E0C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5E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A1759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"/>
    <w:qFormat/>
    <w:rsid w:val="00F12572"/>
    <w:pPr>
      <w:numPr>
        <w:ilvl w:val="1"/>
      </w:numPr>
      <w:tabs>
        <w:tab w:val="left" w:pos="0"/>
      </w:tabs>
      <w:spacing w:after="100" w:afterAutospacing="1" w:line="240" w:lineRule="exact"/>
      <w:ind w:left="1440"/>
      <w:jc w:val="center"/>
    </w:pPr>
    <w:rPr>
      <w:rFonts w:ascii="Arial" w:eastAsiaTheme="majorEastAsia" w:hAnsi="Arial" w:cstheme="majorBidi"/>
      <w:i/>
      <w:iCs/>
      <w:sz w:val="28"/>
      <w:szCs w:val="24"/>
      <w:u w:val="double"/>
    </w:rPr>
  </w:style>
  <w:style w:type="character" w:customStyle="1" w:styleId="SubtitleChar">
    <w:name w:val="Subtitle Char"/>
    <w:basedOn w:val="DefaultParagraphFont"/>
    <w:link w:val="Subtitle"/>
    <w:uiPriority w:val="1"/>
    <w:rsid w:val="00F12572"/>
    <w:rPr>
      <w:rFonts w:ascii="Arial" w:eastAsiaTheme="majorEastAsia" w:hAnsi="Arial" w:cstheme="majorBidi"/>
      <w:i/>
      <w:iCs/>
      <w:color w:val="000000" w:themeColor="text1"/>
      <w:sz w:val="28"/>
      <w:szCs w:val="24"/>
      <w:u w:val="double"/>
    </w:rPr>
  </w:style>
  <w:style w:type="paragraph" w:styleId="Title">
    <w:name w:val="Title"/>
    <w:next w:val="Normal"/>
    <w:link w:val="TitleChar"/>
    <w:uiPriority w:val="2"/>
    <w:qFormat/>
    <w:rsid w:val="006C12DF"/>
    <w:pPr>
      <w:spacing w:before="480" w:line="480" w:lineRule="auto"/>
      <w:contextualSpacing/>
      <w:jc w:val="center"/>
      <w:outlineLvl w:val="0"/>
    </w:pPr>
    <w:rPr>
      <w:rFonts w:ascii="Arial" w:eastAsiaTheme="majorEastAsia" w:hAnsi="Arial" w:cstheme="majorBidi"/>
      <w:b/>
      <w:color w:val="000000" w:themeColor="text1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6C12DF"/>
    <w:rPr>
      <w:rFonts w:ascii="Arial" w:eastAsiaTheme="majorEastAsia" w:hAnsi="Arial" w:cstheme="majorBidi"/>
      <w:b/>
      <w:color w:val="000000" w:themeColor="text1"/>
      <w:kern w:val="28"/>
      <w:sz w:val="32"/>
      <w:szCs w:val="52"/>
    </w:rPr>
  </w:style>
  <w:style w:type="character" w:styleId="Strong">
    <w:name w:val="Strong"/>
    <w:basedOn w:val="DefaultParagraphFont"/>
    <w:uiPriority w:val="22"/>
    <w:qFormat/>
    <w:rsid w:val="00554965"/>
    <w:rPr>
      <w:rFonts w:ascii="Franklin Gothic Heavy" w:hAnsi="Franklin Gothic Heavy"/>
      <w:bCs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759F"/>
    <w:rPr>
      <w:rFonts w:ascii="Arial" w:eastAsiaTheme="majorEastAsia" w:hAnsi="Arial" w:cstheme="majorBidi"/>
      <w:bCs/>
      <w:color w:val="000000" w:themeColor="text1"/>
      <w:sz w:val="24"/>
      <w:szCs w:val="26"/>
    </w:rPr>
  </w:style>
  <w:style w:type="numbering" w:customStyle="1" w:styleId="Headings">
    <w:name w:val="Headings"/>
    <w:uiPriority w:val="99"/>
    <w:rsid w:val="00A1759F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1A4C3A"/>
    <w:rPr>
      <w:rFonts w:ascii="Arial" w:eastAsiaTheme="majorEastAsia" w:hAnsi="Arial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A4C3A"/>
    <w:rPr>
      <w:rFonts w:ascii="Arial" w:eastAsiaTheme="majorEastAsia" w:hAnsi="Arial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5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5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5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59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5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Table">
    <w:name w:val="Table"/>
    <w:basedOn w:val="Normal"/>
    <w:next w:val="Normal"/>
    <w:link w:val="TableChar"/>
    <w:autoRedefine/>
    <w:qFormat/>
    <w:rsid w:val="00A97CBD"/>
    <w:pPr>
      <w:numPr>
        <w:numId w:val="5"/>
      </w:numPr>
      <w:spacing w:before="240"/>
    </w:pPr>
    <w:rPr>
      <w:u w:val="single"/>
    </w:rPr>
  </w:style>
  <w:style w:type="numbering" w:customStyle="1" w:styleId="Tables">
    <w:name w:val="Tables"/>
    <w:uiPriority w:val="99"/>
    <w:rsid w:val="00A97CBD"/>
    <w:pPr>
      <w:numPr>
        <w:numId w:val="7"/>
      </w:numPr>
    </w:pPr>
  </w:style>
  <w:style w:type="character" w:customStyle="1" w:styleId="TableChar">
    <w:name w:val="Table Char"/>
    <w:basedOn w:val="DefaultParagraphFont"/>
    <w:link w:val="Table"/>
    <w:rsid w:val="00A97CBD"/>
    <w:rPr>
      <w:rFonts w:ascii="Times New Roman" w:hAnsi="Times New Roman"/>
      <w:color w:val="000000" w:themeColor="text1"/>
      <w:u w:val="single"/>
    </w:rPr>
  </w:style>
  <w:style w:type="numbering" w:customStyle="1" w:styleId="Figures">
    <w:name w:val="Figures"/>
    <w:uiPriority w:val="99"/>
    <w:rsid w:val="00C60187"/>
    <w:pPr>
      <w:numPr>
        <w:numId w:val="10"/>
      </w:numPr>
    </w:pPr>
  </w:style>
  <w:style w:type="paragraph" w:customStyle="1" w:styleId="Figure">
    <w:name w:val="Figure"/>
    <w:basedOn w:val="Normal"/>
    <w:next w:val="Normal"/>
    <w:link w:val="FigureChar"/>
    <w:qFormat/>
    <w:rsid w:val="00C60187"/>
    <w:pPr>
      <w:numPr>
        <w:numId w:val="2"/>
      </w:numPr>
      <w:spacing w:before="240"/>
      <w:ind w:left="360"/>
    </w:pPr>
    <w:rPr>
      <w:u w:val="single"/>
    </w:rPr>
  </w:style>
  <w:style w:type="character" w:customStyle="1" w:styleId="FigureChar">
    <w:name w:val="Figure Char"/>
    <w:basedOn w:val="DefaultParagraphFont"/>
    <w:link w:val="Figure"/>
    <w:rsid w:val="00C60187"/>
    <w:rPr>
      <w:rFonts w:ascii="Times New Roman" w:hAnsi="Times New Roman"/>
      <w:color w:val="000000" w:themeColor="text1"/>
      <w:u w:val="single"/>
    </w:rPr>
  </w:style>
  <w:style w:type="character" w:styleId="Hyperlink">
    <w:name w:val="Hyperlink"/>
    <w:basedOn w:val="DefaultParagraphFont"/>
    <w:uiPriority w:val="99"/>
    <w:unhideWhenUsed/>
    <w:rsid w:val="00452043"/>
    <w:rPr>
      <w:color w:val="0000FF" w:themeColor="hyperlink"/>
      <w:u w:val="single"/>
    </w:rPr>
  </w:style>
  <w:style w:type="paragraph" w:customStyle="1" w:styleId="Equation">
    <w:name w:val="Equation"/>
    <w:basedOn w:val="Normal"/>
    <w:link w:val="EquationChar"/>
    <w:qFormat/>
    <w:rsid w:val="00F12572"/>
    <w:pPr>
      <w:numPr>
        <w:numId w:val="4"/>
      </w:numPr>
      <w:spacing w:before="240"/>
    </w:pPr>
    <w:rPr>
      <w:u w:val="single"/>
    </w:rPr>
  </w:style>
  <w:style w:type="numbering" w:customStyle="1" w:styleId="Equations">
    <w:name w:val="Equations"/>
    <w:uiPriority w:val="99"/>
    <w:rsid w:val="00F12572"/>
    <w:pPr>
      <w:numPr>
        <w:numId w:val="3"/>
      </w:numPr>
    </w:pPr>
  </w:style>
  <w:style w:type="character" w:customStyle="1" w:styleId="EquationChar">
    <w:name w:val="Equation Char"/>
    <w:basedOn w:val="DefaultParagraphFont"/>
    <w:link w:val="Equation"/>
    <w:rsid w:val="00F12572"/>
    <w:rPr>
      <w:rFonts w:ascii="Times New Roman" w:hAnsi="Times New Roman"/>
      <w:color w:val="000000" w:themeColor="text1"/>
      <w:u w:val="single"/>
    </w:rPr>
  </w:style>
  <w:style w:type="table" w:styleId="TableGrid">
    <w:name w:val="Table Grid"/>
    <w:basedOn w:val="TableNormal"/>
    <w:uiPriority w:val="59"/>
    <w:rsid w:val="0099556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Item">
    <w:name w:val="TableItem"/>
    <w:basedOn w:val="Normal"/>
    <w:link w:val="TableItemChar"/>
    <w:qFormat/>
    <w:rsid w:val="00135A83"/>
    <w:pPr>
      <w:ind w:left="144"/>
    </w:pPr>
  </w:style>
  <w:style w:type="character" w:styleId="FollowedHyperlink">
    <w:name w:val="FollowedHyperlink"/>
    <w:basedOn w:val="DefaultParagraphFont"/>
    <w:uiPriority w:val="99"/>
    <w:semiHidden/>
    <w:unhideWhenUsed/>
    <w:rsid w:val="007D49C0"/>
    <w:rPr>
      <w:color w:val="800080" w:themeColor="followedHyperlink"/>
      <w:u w:val="single"/>
    </w:rPr>
  </w:style>
  <w:style w:type="character" w:customStyle="1" w:styleId="TableItemChar">
    <w:name w:val="TableItem Char"/>
    <w:basedOn w:val="DefaultParagraphFont"/>
    <w:link w:val="TableItem"/>
    <w:rsid w:val="00135A83"/>
    <w:rPr>
      <w:rFonts w:ascii="Times New Roman" w:hAnsi="Times New Roman"/>
      <w:color w:val="000000" w:themeColor="tex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578D"/>
    <w:pPr>
      <w:numPr>
        <w:numId w:val="0"/>
      </w:numPr>
      <w:spacing w:before="48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1578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71578D"/>
    <w:pPr>
      <w:spacing w:after="100"/>
      <w:ind w:left="2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1578D"/>
    <w:pPr>
      <w:ind w:left="0"/>
    </w:pPr>
  </w:style>
  <w:style w:type="paragraph" w:styleId="NoSpacing">
    <w:name w:val="No Spacing"/>
    <w:link w:val="NoSpacingChar"/>
    <w:uiPriority w:val="1"/>
    <w:qFormat/>
    <w:rsid w:val="00F969CF"/>
    <w:pPr>
      <w:spacing w:line="240" w:lineRule="auto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969CF"/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7DA8"/>
    <w:pPr>
      <w:spacing w:after="100"/>
      <w:ind w:left="400"/>
    </w:pPr>
  </w:style>
  <w:style w:type="character" w:styleId="PlaceholderText">
    <w:name w:val="Placeholder Text"/>
    <w:basedOn w:val="DefaultParagraphFont"/>
    <w:uiPriority w:val="99"/>
    <w:semiHidden/>
    <w:rsid w:val="001638AB"/>
    <w:rPr>
      <w:color w:val="808080"/>
    </w:rPr>
  </w:style>
  <w:style w:type="paragraph" w:customStyle="1" w:styleId="Example">
    <w:name w:val="Example"/>
    <w:basedOn w:val="Figure"/>
    <w:next w:val="Normal"/>
    <w:qFormat/>
    <w:rsid w:val="0005004B"/>
    <w:pPr>
      <w:numPr>
        <w:numId w:val="12"/>
      </w:numPr>
    </w:pPr>
  </w:style>
  <w:style w:type="paragraph" w:customStyle="1" w:styleId="Code">
    <w:name w:val="Code"/>
    <w:basedOn w:val="Normal"/>
    <w:qFormat/>
    <w:rsid w:val="001D4134"/>
    <w:pPr>
      <w:spacing w:before="0"/>
      <w:ind w:left="0"/>
    </w:pPr>
    <w:rPr>
      <w:rFonts w:ascii="Courier New" w:hAnsi="Courier New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Franklin Gothic Book" w:eastAsiaTheme="minorHAnsi" w:hAnsi="Franklin Gothic Book" w:cstheme="minorBidi"/>
        <w:lang w:val="en-US" w:eastAsia="en-US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2" w:unhideWhenUsed="0" w:qFormat="1"/>
    <w:lsdException w:name="Default Paragraph Font" w:uiPriority="1"/>
    <w:lsdException w:name="Subtitle" w:semiHidden="0" w:uiPriority="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5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9E4"/>
    <w:pPr>
      <w:ind w:left="1440"/>
    </w:pPr>
    <w:rPr>
      <w:rFonts w:ascii="Times New Roman" w:hAnsi="Times New Roman"/>
      <w:color w:val="000000" w:themeColor="text1"/>
    </w:rPr>
  </w:style>
  <w:style w:type="paragraph" w:styleId="Heading1">
    <w:name w:val="heading 1"/>
    <w:next w:val="Normal"/>
    <w:link w:val="Heading1Char"/>
    <w:autoRedefine/>
    <w:uiPriority w:val="1"/>
    <w:qFormat/>
    <w:rsid w:val="00A03DDA"/>
    <w:pPr>
      <w:keepNext/>
      <w:keepLines/>
      <w:numPr>
        <w:numId w:val="13"/>
      </w:numPr>
      <w:spacing w:before="12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23E"/>
    <w:pPr>
      <w:keepNext/>
      <w:keepLines/>
      <w:numPr>
        <w:ilvl w:val="1"/>
        <w:numId w:val="13"/>
      </w:numPr>
      <w:spacing w:before="160"/>
      <w:outlineLvl w:val="1"/>
    </w:pPr>
    <w:rPr>
      <w:rFonts w:ascii="Arial" w:eastAsiaTheme="majorEastAsia" w:hAnsi="Arial" w:cstheme="majorBidi"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437"/>
    <w:pPr>
      <w:keepNext/>
      <w:keepLines/>
      <w:numPr>
        <w:ilvl w:val="2"/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437"/>
    <w:pPr>
      <w:keepNext/>
      <w:keepLines/>
      <w:numPr>
        <w:ilvl w:val="3"/>
        <w:numId w:val="1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437"/>
    <w:pPr>
      <w:keepNext/>
      <w:keepLines/>
      <w:numPr>
        <w:ilvl w:val="4"/>
        <w:numId w:val="1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437"/>
    <w:pPr>
      <w:keepNext/>
      <w:keepLines/>
      <w:numPr>
        <w:ilvl w:val="5"/>
        <w:numId w:val="1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437"/>
    <w:pPr>
      <w:keepNext/>
      <w:keepLines/>
      <w:numPr>
        <w:ilvl w:val="6"/>
        <w:numId w:val="1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437"/>
    <w:pPr>
      <w:keepNext/>
      <w:keepLines/>
      <w:numPr>
        <w:ilvl w:val="7"/>
        <w:numId w:val="1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437"/>
    <w:pPr>
      <w:keepNext/>
      <w:keepLines/>
      <w:numPr>
        <w:ilvl w:val="8"/>
        <w:numId w:val="1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C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C7A"/>
  </w:style>
  <w:style w:type="paragraph" w:styleId="Footer">
    <w:name w:val="footer"/>
    <w:basedOn w:val="Normal"/>
    <w:link w:val="FooterChar"/>
    <w:uiPriority w:val="99"/>
    <w:unhideWhenUsed/>
    <w:rsid w:val="009E0C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C7A"/>
  </w:style>
  <w:style w:type="paragraph" w:styleId="BalloonText">
    <w:name w:val="Balloon Text"/>
    <w:basedOn w:val="Normal"/>
    <w:link w:val="BalloonTextChar"/>
    <w:uiPriority w:val="99"/>
    <w:semiHidden/>
    <w:unhideWhenUsed/>
    <w:rsid w:val="009E0C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53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A03DDA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"/>
    <w:qFormat/>
    <w:rsid w:val="00D85FB9"/>
    <w:pPr>
      <w:numPr>
        <w:ilvl w:val="1"/>
      </w:numPr>
      <w:spacing w:after="100" w:afterAutospacing="1" w:line="240" w:lineRule="exact"/>
      <w:ind w:left="1440"/>
      <w:jc w:val="center"/>
    </w:pPr>
    <w:rPr>
      <w:rFonts w:ascii="Arial" w:eastAsiaTheme="majorEastAsia" w:hAnsi="Arial" w:cstheme="majorBidi"/>
      <w:i/>
      <w:iCs/>
      <w:sz w:val="28"/>
      <w:szCs w:val="24"/>
      <w:u w:val="double"/>
    </w:rPr>
  </w:style>
  <w:style w:type="character" w:customStyle="1" w:styleId="SubtitleChar">
    <w:name w:val="Subtitle Char"/>
    <w:basedOn w:val="DefaultParagraphFont"/>
    <w:link w:val="Subtitle"/>
    <w:uiPriority w:val="1"/>
    <w:rsid w:val="00D85FB9"/>
    <w:rPr>
      <w:rFonts w:ascii="Arial" w:eastAsiaTheme="majorEastAsia" w:hAnsi="Arial" w:cstheme="majorBidi"/>
      <w:i/>
      <w:iCs/>
      <w:color w:val="000000" w:themeColor="text1"/>
      <w:sz w:val="28"/>
      <w:szCs w:val="24"/>
      <w:u w:val="double"/>
    </w:rPr>
  </w:style>
  <w:style w:type="paragraph" w:styleId="Title">
    <w:name w:val="Title"/>
    <w:next w:val="Normal"/>
    <w:link w:val="TitleChar"/>
    <w:uiPriority w:val="2"/>
    <w:qFormat/>
    <w:rsid w:val="006C12DF"/>
    <w:pPr>
      <w:spacing w:before="480" w:line="480" w:lineRule="auto"/>
      <w:contextualSpacing/>
      <w:jc w:val="center"/>
      <w:outlineLvl w:val="0"/>
    </w:pPr>
    <w:rPr>
      <w:rFonts w:ascii="Arial" w:eastAsiaTheme="majorEastAsia" w:hAnsi="Arial" w:cstheme="majorBidi"/>
      <w:b/>
      <w:color w:val="000000" w:themeColor="text1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6C12DF"/>
    <w:rPr>
      <w:rFonts w:ascii="Arial" w:eastAsiaTheme="majorEastAsia" w:hAnsi="Arial" w:cstheme="majorBidi"/>
      <w:b/>
      <w:color w:val="000000" w:themeColor="text1"/>
      <w:kern w:val="28"/>
      <w:sz w:val="32"/>
      <w:szCs w:val="52"/>
    </w:rPr>
  </w:style>
  <w:style w:type="character" w:styleId="Strong">
    <w:name w:val="Strong"/>
    <w:basedOn w:val="DefaultParagraphFont"/>
    <w:uiPriority w:val="22"/>
    <w:qFormat/>
    <w:rsid w:val="00554965"/>
    <w:rPr>
      <w:rFonts w:ascii="Franklin Gothic Heavy" w:hAnsi="Franklin Gothic Heavy"/>
      <w:bCs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623E"/>
    <w:rPr>
      <w:rFonts w:ascii="Arial" w:eastAsiaTheme="majorEastAsia" w:hAnsi="Arial" w:cstheme="majorBidi"/>
      <w:bCs/>
      <w:color w:val="000000" w:themeColor="text1"/>
      <w:sz w:val="24"/>
      <w:szCs w:val="26"/>
    </w:rPr>
  </w:style>
  <w:style w:type="numbering" w:customStyle="1" w:styleId="Headings">
    <w:name w:val="Headings"/>
    <w:uiPriority w:val="99"/>
    <w:rsid w:val="005F1437"/>
    <w:pPr>
      <w:numPr>
        <w:numId w:val="13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143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4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4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43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4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437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4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Table">
    <w:name w:val="Table"/>
    <w:basedOn w:val="Normal"/>
    <w:next w:val="Normal"/>
    <w:link w:val="TableChar"/>
    <w:autoRedefine/>
    <w:qFormat/>
    <w:rsid w:val="00027D7E"/>
    <w:pPr>
      <w:numPr>
        <w:numId w:val="23"/>
      </w:numPr>
    </w:pPr>
    <w:rPr>
      <w:u w:val="single"/>
    </w:rPr>
  </w:style>
  <w:style w:type="numbering" w:customStyle="1" w:styleId="Tables">
    <w:name w:val="Tables"/>
    <w:uiPriority w:val="99"/>
    <w:rsid w:val="00027D7E"/>
    <w:pPr>
      <w:numPr>
        <w:numId w:val="23"/>
      </w:numPr>
    </w:pPr>
  </w:style>
  <w:style w:type="character" w:customStyle="1" w:styleId="TableChar">
    <w:name w:val="Table Char"/>
    <w:basedOn w:val="DefaultParagraphFont"/>
    <w:link w:val="Table"/>
    <w:rsid w:val="00027D7E"/>
    <w:rPr>
      <w:rFonts w:ascii="Times New Roman" w:hAnsi="Times New Roman"/>
      <w:color w:val="000000" w:themeColor="text1"/>
      <w:u w:val="single"/>
    </w:rPr>
  </w:style>
  <w:style w:type="numbering" w:customStyle="1" w:styleId="Figures">
    <w:name w:val="Figures"/>
    <w:uiPriority w:val="99"/>
    <w:rsid w:val="005B69E4"/>
    <w:pPr>
      <w:numPr>
        <w:numId w:val="28"/>
      </w:numPr>
    </w:pPr>
  </w:style>
  <w:style w:type="paragraph" w:customStyle="1" w:styleId="Figure">
    <w:name w:val="Figure"/>
    <w:basedOn w:val="Normal"/>
    <w:link w:val="FigureChar"/>
    <w:qFormat/>
    <w:rsid w:val="005B69E4"/>
    <w:pPr>
      <w:ind w:left="3600"/>
    </w:pPr>
    <w:rPr>
      <w:u w:val="single"/>
    </w:rPr>
  </w:style>
  <w:style w:type="character" w:customStyle="1" w:styleId="FigureChar">
    <w:name w:val="Figure Char"/>
    <w:basedOn w:val="DefaultParagraphFont"/>
    <w:link w:val="Figure"/>
    <w:rsid w:val="005B69E4"/>
    <w:rPr>
      <w:rFonts w:ascii="Times New Roman" w:hAnsi="Times New Roman"/>
      <w:color w:val="000000" w:themeColor="text1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234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737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8936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85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894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135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805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9404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139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package" Target="embeddings/Microsoft_Office_PowerPoint_Slide2.sldx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Office_PowerPoint_Slide4.sldx"/><Relationship Id="rId20" Type="http://schemas.openxmlformats.org/officeDocument/2006/relationships/image" Target="media/image8.png"/><Relationship Id="rId88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header" Target="header1.xml"/><Relationship Id="rId10" Type="http://schemas.openxmlformats.org/officeDocument/2006/relationships/package" Target="embeddings/Microsoft_Office_PowerPoint_Slide1.sldx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Office_PowerPoint_Slide3.sldx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hamilto\My%20Documents\Intersil%20Repor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5361D7-543F-4CA5-BFB4-ACC380106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Intersil Report Template.dotx</Template>
  <TotalTime>2864</TotalTime>
  <Pages>9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ISL29177 OLAS</vt:lpstr>
    </vt:vector>
  </TitlesOfParts>
  <Company>Intersil</Company>
  <LinksUpToDate>false</LinksUpToDate>
  <CharactersWithSpaces>3414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ISL29177 OLAS</dc:title>
  <dc:subject/>
  <dc:creator>ALS Applications Engineer</dc:creator>
  <cp:keywords/>
  <dc:description/>
  <cp:lastModifiedBy>jgetchel</cp:lastModifiedBy>
  <cp:revision>18</cp:revision>
  <cp:lastPrinted>2014-08-06T16:15:00Z</cp:lastPrinted>
  <dcterms:created xsi:type="dcterms:W3CDTF">2014-07-29T20:41:00Z</dcterms:created>
  <dcterms:modified xsi:type="dcterms:W3CDTF">2014-08-06T16:21:00Z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rtNumber">
    <vt:lpwstr>ISL29177</vt:lpwstr>
  </property>
</Properties>
</file>