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1F5" w:rsidRDefault="008671F5" w:rsidP="003A4223">
      <w:pPr>
        <w:pStyle w:val="Heading1"/>
      </w:pPr>
      <w:r>
        <w:t>Abstract</w:t>
      </w:r>
    </w:p>
    <w:p w:rsidR="008671F5" w:rsidRDefault="008671F5" w:rsidP="003A4223">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355.15pt;margin-top:9.5pt;width:184.8pt;height:329.3pt;z-index:251673600;mso-position-horizontal-relative:text;mso-position-vertical-relative:text">
            <v:imagedata r:id="rId9" o:title=""/>
            <w10:wrap type="square"/>
          </v:shape>
          <o:OLEObject Type="Embed" ProgID="PowerPoint.Slide.12" ShapeID="_x0000_s1078" DrawAspect="Content" ObjectID="_1490078639" r:id="rId10"/>
        </w:object>
      </w:r>
      <w:r>
        <w:t xml:space="preserve">This article is intended to provide a relatively simplistic explanation of what the </w:t>
      </w:r>
      <w:hyperlink r:id="rId11" w:history="1">
        <w:r w:rsidRPr="000028AE">
          <w:rPr>
            <w:rStyle w:val="Hyperlink"/>
          </w:rPr>
          <w:t>color temperature</w:t>
        </w:r>
      </w:hyperlink>
      <w:r>
        <w:t xml:space="preserve"> of light is, how it is perceived, where the information is useful, and how to apply it. Our vision, how we see light, is broken into 2 categories, </w:t>
      </w:r>
      <w:hyperlink r:id="rId12" w:history="1">
        <w:r w:rsidRPr="00491077">
          <w:rPr>
            <w:rStyle w:val="Hyperlink"/>
          </w:rPr>
          <w:t>photopic</w:t>
        </w:r>
      </w:hyperlink>
      <w:r>
        <w:t xml:space="preserve"> &amp; </w:t>
      </w:r>
      <w:hyperlink r:id="rId13" w:history="1">
        <w:r w:rsidRPr="00491077">
          <w:rPr>
            <w:rStyle w:val="Hyperlink"/>
          </w:rPr>
          <w:t>scotopic</w:t>
        </w:r>
      </w:hyperlink>
      <w:r>
        <w:t xml:space="preserve">. Photopic vision is dominated by the red, green &amp; blue </w:t>
      </w:r>
      <w:hyperlink r:id="rId14" w:history="1">
        <w:r w:rsidRPr="00491077">
          <w:rPr>
            <w:rStyle w:val="Hyperlink"/>
          </w:rPr>
          <w:t>cone cells</w:t>
        </w:r>
      </w:hyperlink>
      <w:r>
        <w:t xml:space="preserve"> in the human eye. Scotopic is vision is dominated by the black and white </w:t>
      </w:r>
      <w:hyperlink r:id="rId15" w:history="1">
        <w:r w:rsidRPr="008719CF">
          <w:rPr>
            <w:rStyle w:val="Hyperlink"/>
          </w:rPr>
          <w:t>rod cells</w:t>
        </w:r>
      </w:hyperlink>
      <w:r>
        <w:t xml:space="preserve">. In bright light we see colors and our vision is mostly photopic. As the light dims, we lose the ability to discern colors and our vision become </w:t>
      </w:r>
      <w:hyperlink r:id="rId16" w:history="1">
        <w:r w:rsidRPr="00DC6862">
          <w:rPr>
            <w:rStyle w:val="Hyperlink"/>
          </w:rPr>
          <w:t>scotopic</w:t>
        </w:r>
      </w:hyperlink>
      <w:r>
        <w:t xml:space="preserve">. We will focus solely on the </w:t>
      </w:r>
      <w:hyperlink r:id="rId17" w:history="1">
        <w:r w:rsidRPr="00DC6862">
          <w:rPr>
            <w:rStyle w:val="Hyperlink"/>
          </w:rPr>
          <w:t>photopic</w:t>
        </w:r>
      </w:hyperlink>
      <w:r>
        <w:t xml:space="preserve"> region of the eye which can detect color.</w:t>
      </w:r>
    </w:p>
    <w:p w:rsidR="008671F5" w:rsidRDefault="008671F5" w:rsidP="00FF5ABC">
      <w:r>
        <w:t>In the normal world where we live there are 2 sources of visible light, artificial &amp; sunlight. Atmospheric effects cause sunlight to vary at high color temperatures roughly in the range of 5000 to 10000K. Incandescent lighting is around 2800K (</w:t>
      </w:r>
      <w:hyperlink r:id="rId18" w:anchor="Illuminant_A" w:history="1">
        <w:r w:rsidRPr="005A5BAD">
          <w:rPr>
            <w:rStyle w:val="Hyperlink"/>
            <w:noProof/>
          </w:rPr>
          <w:t>A</w:t>
        </w:r>
        <w:r w:rsidRPr="005A5BAD">
          <w:rPr>
            <w:rStyle w:val="Hyperlink"/>
          </w:rPr>
          <w:t xml:space="preserve"> illuminant</w:t>
        </w:r>
      </w:hyperlink>
      <w:r>
        <w:t xml:space="preserve"> defined at 2856K). Fluorescent lighting can be found in between. Color temperature is a measurement of the “hue” of the light source. As can be seen in the </w:t>
      </w:r>
      <w:r>
        <w:fldChar w:fldCharType="begin"/>
      </w:r>
      <w:r>
        <w:instrText xml:space="preserve"> REF _Ref415476500 \r \h </w:instrText>
      </w:r>
      <w:r>
        <w:fldChar w:fldCharType="separate"/>
      </w:r>
      <w:r>
        <w:t>Figure 1</w:t>
      </w:r>
      <w:r>
        <w:fldChar w:fldCharType="end"/>
      </w:r>
      <w:r>
        <w:t xml:space="preserve"> top axis low color temperatures appear orange, while high color temperature appear blue. The bottom axis is labeled in </w:t>
      </w:r>
      <w:hyperlink r:id="rId19" w:history="1">
        <w:r w:rsidRPr="00DC6862">
          <w:rPr>
            <w:rStyle w:val="Hyperlink"/>
          </w:rPr>
          <w:t>MIREDs</w:t>
        </w:r>
      </w:hyperlink>
      <w:r>
        <w:t xml:space="preserve"> which is how light is perceived by the human eye. As seen by the average human eye a white light is near 5500K, or 180MK</w:t>
      </w:r>
      <w:r w:rsidRPr="000028AE">
        <w:rPr>
          <w:vertAlign w:val="superscript"/>
        </w:rPr>
        <w:t>-1</w:t>
      </w:r>
      <w:r w:rsidRPr="00B95E2C">
        <w:t>.</w:t>
      </w:r>
    </w:p>
    <w:p w:rsidR="008671F5" w:rsidRDefault="008671F5" w:rsidP="003A4223"/>
    <w:p w:rsidR="008671F5" w:rsidRDefault="008671F5" w:rsidP="00027DFC">
      <w:pPr>
        <w:pStyle w:val="Figure"/>
        <w:rPr>
          <w:shd w:val="clear" w:color="auto" w:fill="F9F9F9"/>
        </w:rPr>
      </w:pPr>
      <w:bookmarkStart w:id="0" w:name="_Ref415473821"/>
      <w:bookmarkStart w:id="1" w:name="_Ref415476500"/>
      <w:r>
        <w:rPr>
          <w:shd w:val="clear" w:color="auto" w:fill="F9F9F9"/>
        </w:rPr>
        <w:t xml:space="preserve">Hues of the </w:t>
      </w:r>
      <w:hyperlink r:id="rId20" w:history="1">
        <w:r w:rsidRPr="00027DFC">
          <w:rPr>
            <w:rStyle w:val="Hyperlink"/>
            <w:rFonts w:ascii="Arial" w:hAnsi="Arial" w:cs="Arial"/>
            <w:sz w:val="19"/>
            <w:szCs w:val="19"/>
            <w:shd w:val="clear" w:color="auto" w:fill="F9F9F9"/>
          </w:rPr>
          <w:t>Planckian locus</w:t>
        </w:r>
      </w:hyperlink>
      <w:r>
        <w:rPr>
          <w:shd w:val="clear" w:color="auto" w:fill="F9F9F9"/>
        </w:rPr>
        <w:t xml:space="preserve"> in </w:t>
      </w:r>
      <w:r w:rsidRPr="00027DFC">
        <w:t>the </w:t>
      </w:r>
      <w:hyperlink r:id="rId21" w:history="1">
        <w:r w:rsidRPr="00027DFC">
          <w:rPr>
            <w:rStyle w:val="Hyperlink"/>
          </w:rPr>
          <w:t>mired</w:t>
        </w:r>
      </w:hyperlink>
      <w:r w:rsidRPr="00027DFC">
        <w:t> scale</w:t>
      </w:r>
      <w:r>
        <w:rPr>
          <w:shd w:val="clear" w:color="auto" w:fill="F9F9F9"/>
        </w:rPr>
        <w:t>.</w:t>
      </w:r>
      <w:bookmarkEnd w:id="0"/>
      <w:r>
        <w:rPr>
          <w:shd w:val="clear" w:color="auto" w:fill="F9F9F9"/>
        </w:rPr>
        <w:t xml:space="preserve"> (</w:t>
      </w:r>
      <w:r>
        <w:rPr>
          <w:shd w:val="clear" w:color="auto" w:fill="F9F9F9"/>
        </w:rPr>
        <w:fldChar w:fldCharType="begin"/>
      </w:r>
      <w:r>
        <w:rPr>
          <w:shd w:val="clear" w:color="auto" w:fill="F9F9F9"/>
        </w:rPr>
        <w:instrText xml:space="preserve"> REF _Ref416336010 \r \h </w:instrText>
      </w:r>
      <w:r>
        <w:rPr>
          <w:shd w:val="clear" w:color="auto" w:fill="F9F9F9"/>
        </w:rPr>
      </w:r>
      <w:r>
        <w:rPr>
          <w:shd w:val="clear" w:color="auto" w:fill="F9F9F9"/>
        </w:rPr>
        <w:fldChar w:fldCharType="separate"/>
      </w:r>
      <w:r>
        <w:rPr>
          <w:shd w:val="clear" w:color="auto" w:fill="F9F9F9"/>
        </w:rPr>
        <w:t>1</w:t>
      </w:r>
      <w:r>
        <w:rPr>
          <w:shd w:val="clear" w:color="auto" w:fill="F9F9F9"/>
        </w:rPr>
        <w:fldChar w:fldCharType="end"/>
      </w:r>
      <w:r>
        <w:rPr>
          <w:shd w:val="clear" w:color="auto" w:fill="F9F9F9"/>
        </w:rPr>
        <w:t>)</w:t>
      </w:r>
      <w:bookmarkEnd w:id="1"/>
    </w:p>
    <w:p w:rsidR="008671F5" w:rsidRPr="000D7FF9" w:rsidRDefault="008671F5" w:rsidP="00027DFC">
      <w:r>
        <w:object w:dxaOrig="9412" w:dyaOrig="5305">
          <v:shape id="_x0000_i1025" type="#_x0000_t75" style="width:273.9pt;height:153.85pt" o:ole="">
            <v:imagedata r:id="rId22" o:title=""/>
          </v:shape>
          <o:OLEObject Type="Embed" ProgID="PowerPoint.Slide.12" ShapeID="_x0000_i1025" DrawAspect="Content" ObjectID="_1490078633" r:id="rId23"/>
        </w:object>
      </w:r>
    </w:p>
    <w:p w:rsidR="008671F5" w:rsidRPr="000D7FF9" w:rsidRDefault="008671F5" w:rsidP="000D7FF9"/>
    <w:p w:rsidR="008671F5" w:rsidRDefault="008671F5">
      <w:pPr>
        <w:spacing w:before="0" w:line="320" w:lineRule="exact"/>
        <w:ind w:left="0"/>
        <w:rPr>
          <w:rFonts w:ascii="Arial" w:eastAsiaTheme="majorEastAsia" w:hAnsi="Arial" w:cstheme="majorBidi"/>
          <w:b/>
          <w:bCs/>
          <w:sz w:val="24"/>
          <w:szCs w:val="28"/>
        </w:rPr>
      </w:pPr>
      <w:r>
        <w:br w:type="page"/>
      </w:r>
    </w:p>
    <w:p w:rsidR="008671F5" w:rsidRDefault="008671F5" w:rsidP="003A4223">
      <w:pPr>
        <w:pStyle w:val="Heading1"/>
      </w:pPr>
      <w:bookmarkStart w:id="2" w:name="_Ref415742342"/>
      <w:r>
        <w:t>The Human Eye: Rods, Cones, Fovea</w:t>
      </w:r>
      <w:bookmarkEnd w:id="2"/>
    </w:p>
    <w:p w:rsidR="008671F5" w:rsidRDefault="008671F5" w:rsidP="0019704D">
      <w:r>
        <w:t xml:space="preserve">The human sees color with cones in reasonable lighting &amp; switches to the rods in dark lighting where differentiation in color becomes no longer possible. The color response of the cone cells is described by the color matching functions (CMF). The CMF response curves are also effected by the field of view (FOV) which the color is perceived. The FOV is measured from the fovea, the center of acute vision. The </w:t>
      </w:r>
      <w:hyperlink r:id="rId24" w:history="1">
        <w:r w:rsidRPr="008F3739">
          <w:rPr>
            <w:rStyle w:val="Hyperlink"/>
          </w:rPr>
          <w:t>International Commission on Illumination (CIE)</w:t>
        </w:r>
      </w:hyperlink>
      <w:r>
        <w:t xml:space="preserve"> has various standards for the CMF functions measured from both 2</w:t>
      </w:r>
      <w:r>
        <w:rPr>
          <w:rFonts w:cs="Times New Roman"/>
        </w:rPr>
        <w:t>°</w:t>
      </w:r>
      <w:r>
        <w:t xml:space="preserve"> and 10</w:t>
      </w:r>
      <w:r>
        <w:rPr>
          <w:rFonts w:cs="Times New Roman"/>
        </w:rPr>
        <w:t>°</w:t>
      </w:r>
      <w:r>
        <w:t xml:space="preserve"> “observers”. </w:t>
      </w:r>
    </w:p>
    <w:p w:rsidR="008671F5" w:rsidRDefault="008671F5" w:rsidP="0049393C">
      <w:pPr>
        <w:pStyle w:val="Figure"/>
      </w:pPr>
      <w:bookmarkStart w:id="3" w:name="_Ref415559775"/>
      <w:r>
        <w:t xml:space="preserve">Relative Acuity of vision from the Fovea </w:t>
      </w:r>
      <w:r>
        <w:rPr>
          <w:shd w:val="clear" w:color="auto" w:fill="F9F9F9"/>
        </w:rPr>
        <w:t>(</w:t>
      </w:r>
      <w:r>
        <w:rPr>
          <w:shd w:val="clear" w:color="auto" w:fill="F9F9F9"/>
        </w:rPr>
        <w:fldChar w:fldCharType="begin"/>
      </w:r>
      <w:r>
        <w:rPr>
          <w:shd w:val="clear" w:color="auto" w:fill="F9F9F9"/>
        </w:rPr>
        <w:instrText xml:space="preserve"> REF _Ref416335981 \r \h </w:instrText>
      </w:r>
      <w:r>
        <w:rPr>
          <w:shd w:val="clear" w:color="auto" w:fill="F9F9F9"/>
        </w:rPr>
      </w:r>
      <w:r>
        <w:rPr>
          <w:shd w:val="clear" w:color="auto" w:fill="F9F9F9"/>
        </w:rPr>
        <w:fldChar w:fldCharType="separate"/>
      </w:r>
      <w:r>
        <w:rPr>
          <w:shd w:val="clear" w:color="auto" w:fill="F9F9F9"/>
        </w:rPr>
        <w:t>2</w:t>
      </w:r>
      <w:r>
        <w:rPr>
          <w:shd w:val="clear" w:color="auto" w:fill="F9F9F9"/>
        </w:rPr>
        <w:fldChar w:fldCharType="end"/>
      </w:r>
      <w:r>
        <w:rPr>
          <w:shd w:val="clear" w:color="auto" w:fill="F9F9F9"/>
        </w:rPr>
        <w:t>)</w:t>
      </w:r>
      <w:bookmarkEnd w:id="3"/>
    </w:p>
    <w:p w:rsidR="008671F5" w:rsidRDefault="008671F5" w:rsidP="0062212E">
      <w:pPr>
        <w:ind w:firstLine="810"/>
      </w:pPr>
      <w:r>
        <w:rPr>
          <w:noProof/>
        </w:rPr>
        <w:drawing>
          <wp:inline distT="0" distB="0" distL="0" distR="0" wp14:anchorId="16BE1F12" wp14:editId="16BAA918">
            <wp:extent cx="3030220" cy="2286000"/>
            <wp:effectExtent l="0" t="0" r="0" b="0"/>
            <wp:docPr id="282" name="Picture 282" descr="318px-AcuityHumanEye.svg.png (3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318px-AcuityHumanEye.svg.png (318×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20" cy="2286000"/>
                    </a:xfrm>
                    <a:prstGeom prst="rect">
                      <a:avLst/>
                    </a:prstGeom>
                    <a:noFill/>
                    <a:ln>
                      <a:noFill/>
                    </a:ln>
                  </pic:spPr>
                </pic:pic>
              </a:graphicData>
            </a:graphic>
          </wp:inline>
        </w:drawing>
      </w:r>
    </w:p>
    <w:p w:rsidR="008671F5" w:rsidRDefault="008671F5" w:rsidP="00670A7B">
      <w:pPr>
        <w:pStyle w:val="Figure"/>
        <w:rPr>
          <w:noProof/>
        </w:rPr>
      </w:pPr>
      <w:bookmarkStart w:id="4" w:name="_Ref416336236"/>
      <w:r>
        <w:t xml:space="preserve">Original CIE 1931 Color Matching Functions </w:t>
      </w:r>
      <w:r>
        <w:rPr>
          <w:noProof/>
        </w:rPr>
        <w:t>(</w:t>
      </w:r>
      <w:r>
        <w:rPr>
          <w:noProof/>
        </w:rPr>
        <w:fldChar w:fldCharType="begin"/>
      </w:r>
      <w:r>
        <w:rPr>
          <w:noProof/>
        </w:rPr>
        <w:instrText xml:space="preserve"> REF _Ref416336063 \r \h </w:instrText>
      </w:r>
      <w:r>
        <w:rPr>
          <w:noProof/>
        </w:rPr>
      </w:r>
      <w:r>
        <w:rPr>
          <w:noProof/>
        </w:rPr>
        <w:fldChar w:fldCharType="separate"/>
      </w:r>
      <w:r>
        <w:rPr>
          <w:noProof/>
        </w:rPr>
        <w:t>3</w:t>
      </w:r>
      <w:r>
        <w:rPr>
          <w:noProof/>
        </w:rPr>
        <w:fldChar w:fldCharType="end"/>
      </w:r>
      <w:r>
        <w:rPr>
          <w:noProof/>
        </w:rPr>
        <w:t>,</w:t>
      </w:r>
      <w:r>
        <w:rPr>
          <w:noProof/>
        </w:rPr>
        <w:fldChar w:fldCharType="begin"/>
      </w:r>
      <w:r>
        <w:rPr>
          <w:noProof/>
        </w:rPr>
        <w:instrText xml:space="preserve"> REF _Ref416336337 \r \h </w:instrText>
      </w:r>
      <w:r>
        <w:rPr>
          <w:noProof/>
        </w:rPr>
      </w:r>
      <w:r>
        <w:rPr>
          <w:noProof/>
        </w:rPr>
        <w:fldChar w:fldCharType="separate"/>
      </w:r>
      <w:r>
        <w:rPr>
          <w:noProof/>
        </w:rPr>
        <w:t>4</w:t>
      </w:r>
      <w:r>
        <w:rPr>
          <w:noProof/>
        </w:rPr>
        <w:fldChar w:fldCharType="end"/>
      </w:r>
      <w:r>
        <w:rPr>
          <w:noProof/>
        </w:rPr>
        <w:t>)</w:t>
      </w:r>
      <w:bookmarkEnd w:id="4"/>
    </w:p>
    <w:p w:rsidR="008671F5" w:rsidRPr="0019704D" w:rsidRDefault="008671F5" w:rsidP="00670A7B">
      <w:pPr>
        <w:ind w:firstLine="810"/>
      </w:pPr>
      <w:r>
        <w:object w:dxaOrig="9563" w:dyaOrig="5391">
          <v:shape id="_x0000_i1026" type="#_x0000_t75" style="width:478.65pt;height:269.3pt" o:ole="">
            <v:imagedata r:id="rId26" o:title=""/>
          </v:shape>
          <o:OLEObject Type="Embed" ProgID="PowerPoint.Slide.12" ShapeID="_x0000_i1026" DrawAspect="Content" ObjectID="_1490078634" r:id="rId27"/>
        </w:object>
      </w:r>
    </w:p>
    <w:p w:rsidR="008671F5" w:rsidRDefault="008671F5" w:rsidP="003A4223">
      <w:pPr>
        <w:pStyle w:val="Heading1"/>
      </w:pPr>
      <w:r>
        <w:t>Color Temperature: Planckian Locus (white points) &amp; CMF (Color Matching Functions)</w:t>
      </w:r>
    </w:p>
    <w:p w:rsidR="008671F5" w:rsidRPr="00671FB9" w:rsidRDefault="008671F5" w:rsidP="006751FC">
      <w:r>
        <w:t>The color content of light</w:t>
      </w:r>
    </w:p>
    <w:p w:rsidR="008671F5" w:rsidRDefault="008671F5" w:rsidP="00670A7B">
      <w:pPr>
        <w:pStyle w:val="Heading2"/>
      </w:pPr>
      <w:r>
        <w:t>Color Matching Functions (</w:t>
      </w:r>
      <w:r w:rsidRPr="001817FF">
        <w:rPr>
          <w:noProof/>
          <w:shd w:val="clear" w:color="auto" w:fill="EEEEEE"/>
        </w:rPr>
        <w:fldChar w:fldCharType="begin"/>
      </w:r>
      <w:r w:rsidRPr="001817FF">
        <w:rPr>
          <w:noProof/>
          <w:shd w:val="clear" w:color="auto" w:fill="EEEEEE"/>
        </w:rPr>
        <w:instrText>EQ \x \to(x)</w:instrText>
      </w:r>
      <w:r w:rsidRPr="001817FF">
        <w:rPr>
          <w:noProof/>
          <w:shd w:val="clear" w:color="auto" w:fill="EEEEEE"/>
        </w:rPr>
        <w:fldChar w:fldCharType="end"/>
      </w:r>
      <w:r>
        <w:rPr>
          <w:noProof/>
          <w:shd w:val="clear" w:color="auto" w:fill="EEEEEE"/>
        </w:rPr>
        <w:t>,</w:t>
      </w:r>
      <w:r w:rsidRPr="001817FF">
        <w:rPr>
          <w:noProof/>
          <w:shd w:val="clear" w:color="auto" w:fill="EEEEEE"/>
        </w:rPr>
        <w:fldChar w:fldCharType="begin"/>
      </w:r>
      <w:r w:rsidRPr="001817FF">
        <w:rPr>
          <w:noProof/>
          <w:shd w:val="clear" w:color="auto" w:fill="EEEEEE"/>
        </w:rPr>
        <w:instrText>EQ \x \to(y)</w:instrText>
      </w:r>
      <w:r w:rsidRPr="001817FF">
        <w:rPr>
          <w:noProof/>
          <w:shd w:val="clear" w:color="auto" w:fill="EEEEEE"/>
        </w:rPr>
        <w:fldChar w:fldCharType="end"/>
      </w:r>
      <w:r>
        <w:rPr>
          <w:noProof/>
          <w:shd w:val="clear" w:color="auto" w:fill="EEEEEE"/>
        </w:rPr>
        <w:t>,</w:t>
      </w:r>
      <w:r w:rsidRPr="001817FF">
        <w:rPr>
          <w:noProof/>
          <w:shd w:val="clear" w:color="auto" w:fill="EEEEEE"/>
        </w:rPr>
        <w:fldChar w:fldCharType="begin"/>
      </w:r>
      <w:r w:rsidRPr="001817FF">
        <w:rPr>
          <w:noProof/>
          <w:shd w:val="clear" w:color="auto" w:fill="EEEEEE"/>
        </w:rPr>
        <w:instrText>EQ \x \to(z)</w:instrText>
      </w:r>
      <w:r w:rsidRPr="001817FF">
        <w:rPr>
          <w:noProof/>
          <w:shd w:val="clear" w:color="auto" w:fill="EEEEEE"/>
        </w:rPr>
        <w:fldChar w:fldCharType="end"/>
      </w:r>
      <w:r>
        <w:t>)</w:t>
      </w:r>
    </w:p>
    <w:p w:rsidR="008671F5" w:rsidRDefault="008671F5" w:rsidP="0062212E">
      <w:r>
        <w:t>The color matching function show the average human eye response as a function of the wavelength of light. Several different versions of the color matching functions have been either accepted or proposed by the CIE over the years since the original in 1931 including ones which measure different fields of view of the human eye, namely 2</w:t>
      </w:r>
      <w:r>
        <w:rPr>
          <w:rFonts w:cs="Times New Roman"/>
        </w:rPr>
        <w:t>°</w:t>
      </w:r>
      <w:r>
        <w:t xml:space="preserve"> and 10</w:t>
      </w:r>
      <w:r>
        <w:rPr>
          <w:rFonts w:cs="Times New Roman"/>
        </w:rPr>
        <w:t>°</w:t>
      </w:r>
      <w:r>
        <w:t xml:space="preserve">. A comprehensive listing of them can be found at the </w:t>
      </w:r>
      <w:hyperlink r:id="rId28" w:history="1">
        <w:r w:rsidRPr="00596ACC">
          <w:rPr>
            <w:rStyle w:val="Hyperlink"/>
          </w:rPr>
          <w:t>Colour &amp; Vision Research Laboratory</w:t>
        </w:r>
      </w:hyperlink>
      <w:r>
        <w:t>.</w:t>
      </w:r>
    </w:p>
    <w:p w:rsidR="008671F5" w:rsidRPr="009E3335" w:rsidRDefault="008671F5" w:rsidP="009E3335"/>
    <w:p w:rsidR="008671F5" w:rsidRDefault="008671F5" w:rsidP="0062212E">
      <w:pPr>
        <w:ind w:left="2160"/>
      </w:pPr>
    </w:p>
    <w:p w:rsidR="008671F5" w:rsidRDefault="008671F5" w:rsidP="0062212E">
      <w:pPr>
        <w:pStyle w:val="Figure"/>
      </w:pPr>
      <w:r>
        <w:t xml:space="preserve">CIE Color Matching Functions </w:t>
      </w:r>
    </w:p>
    <w:p w:rsidR="008671F5" w:rsidRPr="00670A7B" w:rsidRDefault="008671F5" w:rsidP="00670A7B">
      <w:r>
        <w:object w:dxaOrig="10758" w:dyaOrig="4311">
          <v:shape id="_x0000_i1027" type="#_x0000_t75" style="width:471.75pt;height:188.6pt" o:ole="">
            <v:imagedata r:id="rId29" o:title=""/>
          </v:shape>
          <o:OLEObject Type="Embed" ProgID="PowerPoint.Slide.12" ShapeID="_x0000_i1027" DrawAspect="Content" ObjectID="_1490078635" r:id="rId30"/>
        </w:object>
      </w:r>
    </w:p>
    <w:p w:rsidR="008671F5" w:rsidRDefault="008671F5" w:rsidP="0062212E">
      <w:pPr>
        <w:ind w:left="2160"/>
        <w:rPr>
          <w:rFonts w:ascii="Arial" w:eastAsiaTheme="majorEastAsia" w:hAnsi="Arial" w:cstheme="majorBidi"/>
          <w:sz w:val="24"/>
          <w:szCs w:val="28"/>
        </w:rPr>
      </w:pPr>
    </w:p>
    <w:p w:rsidR="008671F5" w:rsidRPr="0062212E" w:rsidRDefault="008671F5" w:rsidP="0062212E">
      <w:pPr>
        <w:ind w:left="2160"/>
        <w:rPr>
          <w:rFonts w:ascii="Arial" w:eastAsiaTheme="majorEastAsia" w:hAnsi="Arial" w:cstheme="majorBidi"/>
          <w:sz w:val="24"/>
          <w:szCs w:val="28"/>
        </w:rPr>
      </w:pPr>
    </w:p>
    <w:p w:rsidR="008671F5" w:rsidRDefault="008671F5">
      <w:pPr>
        <w:spacing w:before="0" w:line="320" w:lineRule="exact"/>
        <w:ind w:left="0"/>
        <w:rPr>
          <w:rFonts w:ascii="Arial" w:eastAsiaTheme="majorEastAsia" w:hAnsi="Arial" w:cstheme="majorBidi"/>
          <w:bCs/>
          <w:sz w:val="24"/>
          <w:szCs w:val="26"/>
        </w:rPr>
      </w:pPr>
      <w:r>
        <w:br w:type="page"/>
      </w:r>
    </w:p>
    <w:p w:rsidR="008671F5" w:rsidRDefault="008671F5" w:rsidP="00671FB9">
      <w:pPr>
        <w:pStyle w:val="Heading2"/>
      </w:pPr>
      <w:r>
        <w:t>Planckian Locus</w:t>
      </w:r>
    </w:p>
    <w:p w:rsidR="008671F5" w:rsidRPr="002D430D" w:rsidRDefault="008671F5" w:rsidP="002D430D">
      <w:r>
        <w:t xml:space="preserve">The Planckian Locus is defined in </w:t>
      </w:r>
      <w:r>
        <w:fldChar w:fldCharType="begin"/>
      </w:r>
      <w:r>
        <w:instrText xml:space="preserve"> REF _Ref415483510 \r \h </w:instrText>
      </w:r>
      <w:r>
        <w:fldChar w:fldCharType="separate"/>
      </w:r>
      <w:r>
        <w:t>Figure 5</w:t>
      </w:r>
      <w:r>
        <w:fldChar w:fldCharType="end"/>
      </w:r>
      <w:r>
        <w:t xml:space="preserve"> in the XYZ color space. </w:t>
      </w:r>
      <w:r>
        <w:rPr>
          <w:noProof/>
        </w:rPr>
        <w:t>I(</w:t>
      </w:r>
      <w:r>
        <w:rPr>
          <w:rFonts w:cs="Times New Roman"/>
          <w:noProof/>
        </w:rPr>
        <w:t>λ</w:t>
      </w:r>
      <w:r>
        <w:rPr>
          <w:noProof/>
        </w:rPr>
        <w:t>)</w:t>
      </w:r>
      <w:r>
        <w:t xml:space="preserve"> shown in </w:t>
      </w:r>
      <w:r>
        <w:fldChar w:fldCharType="begin"/>
      </w:r>
      <w:r>
        <w:instrText xml:space="preserve"> REF _Ref415483510 \r \h </w:instrText>
      </w:r>
      <w:r>
        <w:fldChar w:fldCharType="separate"/>
      </w:r>
      <w:r>
        <w:t>Figure 5</w:t>
      </w:r>
      <w:r>
        <w:fldChar w:fldCharType="end"/>
      </w:r>
      <w:r>
        <w:t xml:space="preserve"> is equal to E</w:t>
      </w:r>
      <w:r w:rsidRPr="002B53DE">
        <w:rPr>
          <w:rFonts w:cs="Times New Roman"/>
          <w:vertAlign w:val="subscript"/>
        </w:rPr>
        <w:t>λ</w:t>
      </w:r>
      <w:r>
        <w:t xml:space="preserve"> shown in </w:t>
      </w:r>
      <w:r>
        <w:fldChar w:fldCharType="begin"/>
      </w:r>
      <w:r>
        <w:instrText xml:space="preserve"> REF _Ref415742725 \r \h </w:instrText>
      </w:r>
      <w:r>
        <w:fldChar w:fldCharType="separate"/>
      </w:r>
      <w:r>
        <w:t>Figure 6</w:t>
      </w:r>
      <w:r>
        <w:fldChar w:fldCharType="end"/>
      </w:r>
      <w:r>
        <w:t xml:space="preserve"> and </w:t>
      </w:r>
      <w:r>
        <w:fldChar w:fldCharType="begin"/>
      </w:r>
      <w:r>
        <w:instrText xml:space="preserve"> REF _Ref416077662 \r \h </w:instrText>
      </w:r>
      <w:r>
        <w:fldChar w:fldCharType="separate"/>
      </w:r>
      <w:r>
        <w:t>Figure 7</w:t>
      </w:r>
      <w:r>
        <w:fldChar w:fldCharType="end"/>
      </w:r>
      <w:r>
        <w:t>.</w:t>
      </w:r>
    </w:p>
    <w:bookmarkStart w:id="5" w:name="_Ref415483510"/>
    <w:bookmarkStart w:id="6" w:name="_Ref415742537"/>
    <w:p w:rsidR="008671F5" w:rsidRDefault="008671F5" w:rsidP="00671FB9">
      <w:pPr>
        <w:pStyle w:val="Figure"/>
        <w:rPr>
          <w:noProof/>
        </w:rPr>
      </w:pPr>
      <w:r>
        <w:rPr>
          <w:noProof/>
        </w:rPr>
        <w:fldChar w:fldCharType="begin"/>
      </w:r>
      <w:r>
        <w:rPr>
          <w:noProof/>
        </w:rPr>
        <w:instrText xml:space="preserve"> HYPERLINK "http://en.wikipedia.org/wiki/Planckian_locus" </w:instrText>
      </w:r>
      <w:r>
        <w:rPr>
          <w:noProof/>
        </w:rPr>
        <w:fldChar w:fldCharType="separate"/>
      </w:r>
      <w:r w:rsidRPr="00671FB9">
        <w:rPr>
          <w:rStyle w:val="Hyperlink"/>
          <w:noProof/>
        </w:rPr>
        <w:t>Planckian Locus</w:t>
      </w:r>
      <w:r>
        <w:rPr>
          <w:noProof/>
        </w:rPr>
        <w:fldChar w:fldCharType="end"/>
      </w:r>
      <w:r>
        <w:rPr>
          <w:noProof/>
        </w:rPr>
        <w:t>: XYZ Color Space</w:t>
      </w:r>
      <w:bookmarkEnd w:id="5"/>
      <w:r>
        <w:rPr>
          <w:noProof/>
        </w:rPr>
        <w:t xml:space="preserve"> (</w:t>
      </w:r>
      <w:r>
        <w:rPr>
          <w:noProof/>
        </w:rPr>
        <w:fldChar w:fldCharType="begin"/>
      </w:r>
      <w:r>
        <w:rPr>
          <w:noProof/>
        </w:rPr>
        <w:instrText xml:space="preserve"> REF _Ref416336063 \r \h </w:instrText>
      </w:r>
      <w:r>
        <w:rPr>
          <w:noProof/>
        </w:rPr>
      </w:r>
      <w:r>
        <w:rPr>
          <w:noProof/>
        </w:rPr>
        <w:fldChar w:fldCharType="separate"/>
      </w:r>
      <w:r>
        <w:rPr>
          <w:noProof/>
        </w:rPr>
        <w:t>3</w:t>
      </w:r>
      <w:r>
        <w:rPr>
          <w:noProof/>
        </w:rPr>
        <w:fldChar w:fldCharType="end"/>
      </w:r>
      <w:r>
        <w:rPr>
          <w:noProof/>
        </w:rPr>
        <w:t>)</w:t>
      </w:r>
      <w:bookmarkEnd w:id="6"/>
    </w:p>
    <w:p w:rsidR="008671F5" w:rsidRDefault="008671F5" w:rsidP="00837B14">
      <w:pPr>
        <w:ind w:left="2160"/>
        <w:rPr>
          <w:rFonts w:ascii="Arial" w:eastAsia="Times New Roman" w:hAnsi="Arial" w:cs="Arial"/>
          <w:color w:val="252525"/>
          <w:sz w:val="21"/>
          <w:szCs w:val="21"/>
        </w:rPr>
      </w:pPr>
      <w:r>
        <w:rPr>
          <w:rFonts w:ascii="Arial" w:eastAsia="Times New Roman" w:hAnsi="Arial" w:cs="Arial"/>
          <w:color w:val="252525"/>
          <w:sz w:val="21"/>
          <w:szCs w:val="21"/>
        </w:rPr>
        <w:object w:dxaOrig="9563" w:dyaOrig="718">
          <v:shape id="_x0000_i1028" type="#_x0000_t75" style="width:428.9pt;height:32.45pt" o:ole="">
            <v:imagedata r:id="rId31" o:title=""/>
          </v:shape>
          <o:OLEObject Type="Embed" ProgID="PowerPoint.Slide.12" ShapeID="_x0000_i1028" DrawAspect="Content" ObjectID="_1490078636" r:id="rId32"/>
        </w:object>
      </w:r>
      <w:r w:rsidRPr="00671FB9">
        <w:rPr>
          <w:rFonts w:ascii="Arial" w:eastAsia="Times New Roman" w:hAnsi="Arial" w:cs="Arial"/>
          <w:color w:val="252525"/>
          <w:sz w:val="21"/>
          <w:szCs w:val="21"/>
        </w:rPr>
        <w:br/>
      </w:r>
      <w:r>
        <w:rPr>
          <w:rFonts w:ascii="Arial" w:eastAsia="Times New Roman" w:hAnsi="Arial" w:cs="Arial"/>
          <w:color w:val="252525"/>
          <w:sz w:val="21"/>
          <w:szCs w:val="21"/>
        </w:rPr>
        <w:tab/>
        <w:t xml:space="preserve"> </w:t>
      </w:r>
    </w:p>
    <w:bookmarkStart w:id="7" w:name="_Ref415483723"/>
    <w:bookmarkStart w:id="8" w:name="_Ref415742725"/>
    <w:bookmarkStart w:id="9" w:name="_Ref415747138"/>
    <w:p w:rsidR="008671F5" w:rsidRDefault="008671F5" w:rsidP="00134D98">
      <w:pPr>
        <w:pStyle w:val="Figure"/>
      </w:pPr>
      <w:r>
        <w:fldChar w:fldCharType="begin"/>
      </w:r>
      <w:r>
        <w:instrText>HYPERLINK "http://www.britannica.com/EBchecked/topic/462936/Plancks-radiation-law"</w:instrText>
      </w:r>
      <w:r>
        <w:fldChar w:fldCharType="separate"/>
      </w:r>
      <w:r w:rsidRPr="00B44C16">
        <w:rPr>
          <w:rStyle w:val="Hyperlink"/>
        </w:rPr>
        <w:t xml:space="preserve">Planck’s </w:t>
      </w:r>
      <w:r>
        <w:rPr>
          <w:rStyle w:val="Hyperlink"/>
        </w:rPr>
        <w:t xml:space="preserve">Radiation </w:t>
      </w:r>
      <w:r w:rsidRPr="00B44C16">
        <w:rPr>
          <w:rStyle w:val="Hyperlink"/>
        </w:rPr>
        <w:t>Law</w:t>
      </w:r>
      <w:r>
        <w:fldChar w:fldCharType="end"/>
      </w:r>
      <w:bookmarkEnd w:id="7"/>
      <w:r>
        <w:t xml:space="preserve"> (</w:t>
      </w:r>
      <w:r>
        <w:fldChar w:fldCharType="begin"/>
      </w:r>
      <w:r>
        <w:instrText xml:space="preserve"> REF _Ref416336100 \r \h </w:instrText>
      </w:r>
      <w:r>
        <w:fldChar w:fldCharType="separate"/>
      </w:r>
      <w:r>
        <w:t>5</w:t>
      </w:r>
      <w:r>
        <w:fldChar w:fldCharType="end"/>
      </w:r>
      <w:r>
        <w:t>,</w:t>
      </w:r>
      <w:r>
        <w:fldChar w:fldCharType="begin"/>
      </w:r>
      <w:r>
        <w:instrText xml:space="preserve"> REF _Ref416336118 \r \h </w:instrText>
      </w:r>
      <w:r>
        <w:fldChar w:fldCharType="separate"/>
      </w:r>
      <w:r>
        <w:t>6</w:t>
      </w:r>
      <w:r>
        <w:fldChar w:fldCharType="end"/>
      </w:r>
      <w:r>
        <w:t>)</w:t>
      </w:r>
      <w:bookmarkEnd w:id="8"/>
      <w:bookmarkEnd w:id="9"/>
    </w:p>
    <w:tbl>
      <w:tblPr>
        <w:tblStyle w:val="TableGrid"/>
        <w:tblW w:w="9350" w:type="dxa"/>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5305"/>
      </w:tblGrid>
      <w:tr w:rsidR="008671F5" w:rsidTr="00826074">
        <w:tc>
          <w:tcPr>
            <w:tcW w:w="4045" w:type="dxa"/>
          </w:tcPr>
          <w:p w:rsidR="008671F5" w:rsidRPr="002B53DE" w:rsidRDefault="008671F5" w:rsidP="00826074">
            <w:pPr>
              <w:ind w:hanging="1440"/>
            </w:pPr>
            <w:r w:rsidRPr="002B53DE">
              <w:rPr>
                <w:noProof/>
              </w:rPr>
              <w:drawing>
                <wp:inline distT="0" distB="0" distL="0" distR="0" wp14:anchorId="11F5B000" wp14:editId="196D9EE8">
                  <wp:extent cx="1749425" cy="318135"/>
                  <wp:effectExtent l="0" t="0" r="0" b="0"/>
                  <wp:docPr id="10" name="Picture 10" descr="http://media-3.web.britannica.com/eb-media/13/14413-004-C86146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media-3.web.britannica.com/eb-media/13/14413-004-C86146B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9425" cy="318135"/>
                          </a:xfrm>
                          <a:prstGeom prst="rect">
                            <a:avLst/>
                          </a:prstGeom>
                          <a:noFill/>
                          <a:ln>
                            <a:noFill/>
                          </a:ln>
                        </pic:spPr>
                      </pic:pic>
                    </a:graphicData>
                  </a:graphic>
                </wp:inline>
              </w:drawing>
            </w:r>
          </w:p>
          <w:p w:rsidR="008671F5" w:rsidRPr="00826074" w:rsidRDefault="008671F5" w:rsidP="00826074">
            <w:pPr>
              <w:ind w:hanging="1440"/>
              <w:rPr>
                <w:rFonts w:ascii="Arial" w:hAnsi="Arial" w:cs="Arial"/>
                <w:color w:val="252525"/>
                <w:sz w:val="21"/>
                <w:szCs w:val="21"/>
              </w:rPr>
            </w:pPr>
          </w:p>
          <w:p w:rsidR="008671F5" w:rsidRPr="00826074" w:rsidRDefault="008671F5" w:rsidP="00826074">
            <w:pPr>
              <w:ind w:hanging="1440"/>
              <w:rPr>
                <w:rFonts w:cs="Times New Roman"/>
                <w:color w:val="252525"/>
              </w:rPr>
            </w:pPr>
            <w:r w:rsidRPr="00826074">
              <w:rPr>
                <w:rFonts w:cs="Times New Roman"/>
                <w:color w:val="252525"/>
              </w:rPr>
              <w:t xml:space="preserve">h: </w:t>
            </w:r>
            <w:hyperlink r:id="rId34" w:history="1">
              <w:r w:rsidRPr="00826074">
                <w:rPr>
                  <w:rStyle w:val="Hyperlink"/>
                  <w:rFonts w:cs="Times New Roman"/>
                </w:rPr>
                <w:t>Planck constant</w:t>
              </w:r>
            </w:hyperlink>
            <w:r w:rsidRPr="00826074">
              <w:rPr>
                <w:rFonts w:cs="Times New Roman"/>
                <w:color w:val="252525"/>
              </w:rPr>
              <w:t xml:space="preserve"> = </w:t>
            </w:r>
            <w:r w:rsidRPr="00826074">
              <w:rPr>
                <w:rFonts w:cs="Times New Roman"/>
                <w:color w:val="444444"/>
                <w:shd w:val="clear" w:color="auto" w:fill="FFFFFF"/>
              </w:rPr>
              <w:t>6.62606957 × 10</w:t>
            </w:r>
            <w:r w:rsidRPr="00826074">
              <w:rPr>
                <w:rFonts w:cs="Times New Roman"/>
                <w:color w:val="444444"/>
                <w:bdr w:val="none" w:sz="0" w:space="0" w:color="auto" w:frame="1"/>
                <w:shd w:val="clear" w:color="auto" w:fill="FFFFFF"/>
                <w:vertAlign w:val="superscript"/>
              </w:rPr>
              <w:t>−34</w:t>
            </w:r>
            <w:r w:rsidRPr="00826074">
              <w:rPr>
                <w:rFonts w:cs="Times New Roman"/>
                <w:color w:val="444444"/>
                <w:bdr w:val="none" w:sz="0" w:space="0" w:color="auto" w:frame="1"/>
                <w:shd w:val="clear" w:color="auto" w:fill="FFFFFF"/>
              </w:rPr>
              <w:t xml:space="preserve"> js</w:t>
            </w:r>
          </w:p>
          <w:p w:rsidR="008671F5" w:rsidRPr="00826074" w:rsidRDefault="008671F5" w:rsidP="00826074">
            <w:pPr>
              <w:ind w:hanging="1440"/>
              <w:rPr>
                <w:rFonts w:cs="Times New Roman"/>
                <w:color w:val="252525"/>
              </w:rPr>
            </w:pPr>
            <w:r w:rsidRPr="00826074">
              <w:rPr>
                <w:rFonts w:cs="Times New Roman"/>
                <w:color w:val="252525"/>
              </w:rPr>
              <w:t xml:space="preserve">c: </w:t>
            </w:r>
            <w:hyperlink r:id="rId35" w:history="1">
              <w:r w:rsidRPr="00826074">
                <w:rPr>
                  <w:rStyle w:val="Hyperlink"/>
                  <w:rFonts w:cs="Times New Roman"/>
                </w:rPr>
                <w:t>speed of light</w:t>
              </w:r>
            </w:hyperlink>
            <w:r w:rsidRPr="00826074">
              <w:rPr>
                <w:rFonts w:cs="Times New Roman"/>
                <w:color w:val="252525"/>
              </w:rPr>
              <w:t xml:space="preserve"> = </w:t>
            </w:r>
            <w:r w:rsidRPr="00826074">
              <w:rPr>
                <w:rFonts w:cs="Times New Roman"/>
                <w:color w:val="444444"/>
                <w:shd w:val="clear" w:color="auto" w:fill="FFFFFF"/>
              </w:rPr>
              <w:t>299,792,458 m/sec</w:t>
            </w:r>
          </w:p>
          <w:p w:rsidR="008671F5" w:rsidRPr="00826074" w:rsidRDefault="008671F5" w:rsidP="00826074">
            <w:pPr>
              <w:ind w:hanging="1440"/>
              <w:rPr>
                <w:rFonts w:cs="Times New Roman"/>
                <w:color w:val="252525"/>
              </w:rPr>
            </w:pPr>
            <w:r w:rsidRPr="00826074">
              <w:rPr>
                <w:rFonts w:cs="Times New Roman"/>
                <w:color w:val="252525"/>
              </w:rPr>
              <w:t xml:space="preserve">k: </w:t>
            </w:r>
            <w:hyperlink r:id="rId36" w:history="1">
              <w:r w:rsidRPr="00826074">
                <w:rPr>
                  <w:rStyle w:val="Hyperlink"/>
                  <w:rFonts w:cs="Times New Roman"/>
                </w:rPr>
                <w:t>Boltzmann constant</w:t>
              </w:r>
            </w:hyperlink>
            <w:r w:rsidRPr="00826074">
              <w:rPr>
                <w:rFonts w:cs="Times New Roman"/>
                <w:color w:val="252525"/>
              </w:rPr>
              <w:t xml:space="preserve"> = </w:t>
            </w:r>
            <w:r w:rsidRPr="00826074">
              <w:rPr>
                <w:rFonts w:cs="Times New Roman"/>
                <w:color w:val="444444"/>
                <w:shd w:val="clear" w:color="auto" w:fill="FFFFFF"/>
              </w:rPr>
              <w:t>1.380650 × 10</w:t>
            </w:r>
            <w:r w:rsidRPr="00826074">
              <w:rPr>
                <w:rFonts w:cs="Times New Roman"/>
                <w:color w:val="444444"/>
                <w:bdr w:val="none" w:sz="0" w:space="0" w:color="auto" w:frame="1"/>
                <w:shd w:val="clear" w:color="auto" w:fill="FFFFFF"/>
                <w:vertAlign w:val="superscript"/>
              </w:rPr>
              <w:t>−23</w:t>
            </w:r>
            <w:r w:rsidRPr="00826074">
              <w:rPr>
                <w:rFonts w:cs="Times New Roman"/>
                <w:color w:val="444444"/>
                <w:bdr w:val="none" w:sz="0" w:space="0" w:color="auto" w:frame="1"/>
                <w:shd w:val="clear" w:color="auto" w:fill="FFFFFF"/>
              </w:rPr>
              <w:t xml:space="preserve"> j/K</w:t>
            </w:r>
          </w:p>
        </w:tc>
        <w:tc>
          <w:tcPr>
            <w:tcW w:w="5305" w:type="dxa"/>
          </w:tcPr>
          <w:p w:rsidR="008671F5" w:rsidRDefault="008671F5" w:rsidP="00826074">
            <w:pPr>
              <w:ind w:left="0"/>
            </w:pPr>
            <w:r>
              <w:rPr>
                <w:noProof/>
              </w:rPr>
              <w:drawing>
                <wp:inline distT="0" distB="0" distL="0" distR="0" wp14:anchorId="1D75F8E2" wp14:editId="51D9BE55">
                  <wp:extent cx="2935224" cy="24140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5224" cy="2414016"/>
                          </a:xfrm>
                          <a:prstGeom prst="rect">
                            <a:avLst/>
                          </a:prstGeom>
                        </pic:spPr>
                      </pic:pic>
                    </a:graphicData>
                  </a:graphic>
                </wp:inline>
              </w:drawing>
            </w:r>
          </w:p>
        </w:tc>
      </w:tr>
    </w:tbl>
    <w:p w:rsidR="008671F5" w:rsidRDefault="008671F5" w:rsidP="00134D98">
      <w:pPr>
        <w:pStyle w:val="Figure"/>
      </w:pPr>
      <w:bookmarkStart w:id="10" w:name="_Ref416077662"/>
      <w:r>
        <w:t>2.8kK to 6.5kK Black Body Curve at equal Lux Levels in 22.5MK</w:t>
      </w:r>
      <w:r w:rsidRPr="0062212E">
        <w:rPr>
          <w:vertAlign w:val="superscript"/>
        </w:rPr>
        <w:t>-1</w:t>
      </w:r>
      <w:r>
        <w:t xml:space="preserve"> steps</w:t>
      </w:r>
      <w:bookmarkEnd w:id="10"/>
    </w:p>
    <w:tbl>
      <w:tblPr>
        <w:tblStyle w:val="TableGrid"/>
        <w:tblW w:w="9270" w:type="dxa"/>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6035"/>
      </w:tblGrid>
      <w:tr w:rsidR="008671F5" w:rsidTr="0062212E">
        <w:tc>
          <w:tcPr>
            <w:tcW w:w="3235" w:type="dxa"/>
          </w:tcPr>
          <w:p w:rsidR="008671F5" w:rsidRDefault="008671F5" w:rsidP="0062212E">
            <w:pPr>
              <w:ind w:left="0"/>
            </w:pPr>
          </w:p>
          <w:p w:rsidR="008671F5" w:rsidRDefault="008671F5" w:rsidP="0062212E">
            <w:pPr>
              <w:ind w:left="0"/>
            </w:pPr>
          </w:p>
          <w:p w:rsidR="008671F5" w:rsidRDefault="008671F5" w:rsidP="0062212E">
            <w:pPr>
              <w:ind w:left="0"/>
            </w:pPr>
          </w:p>
          <w:p w:rsidR="008671F5" w:rsidRDefault="008671F5" w:rsidP="0062212E">
            <w:pPr>
              <w:ind w:left="0"/>
            </w:pPr>
            <w:r w:rsidRPr="0062212E">
              <w:rPr>
                <w:noProof/>
                <w:u w:val="single"/>
              </w:rPr>
              <w:drawing>
                <wp:inline distT="0" distB="0" distL="0" distR="0" wp14:anchorId="2967A09E" wp14:editId="078989CB">
                  <wp:extent cx="1749425" cy="318135"/>
                  <wp:effectExtent l="0" t="0" r="0" b="0"/>
                  <wp:docPr id="13" name="Picture 13" descr="http://media-3.web.britannica.com/eb-media/13/14413-004-C86146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media-3.web.britannica.com/eb-media/13/14413-004-C86146B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9425" cy="318135"/>
                          </a:xfrm>
                          <a:prstGeom prst="rect">
                            <a:avLst/>
                          </a:prstGeom>
                          <a:noFill/>
                          <a:ln>
                            <a:noFill/>
                          </a:ln>
                        </pic:spPr>
                      </pic:pic>
                    </a:graphicData>
                  </a:graphic>
                </wp:inline>
              </w:drawing>
            </w:r>
            <w:r>
              <w:br/>
            </w:r>
            <w:r w:rsidRPr="00671FB9">
              <w:rPr>
                <w:rFonts w:ascii="Arial" w:eastAsia="Times New Roman" w:hAnsi="Arial" w:cs="Arial"/>
                <w:noProof/>
                <w:color w:val="252525"/>
                <w:sz w:val="21"/>
                <w:szCs w:val="21"/>
              </w:rPr>
              <w:drawing>
                <wp:inline distT="0" distB="0" distL="0" distR="0" wp14:anchorId="4277F3A8" wp14:editId="0ECB55BE">
                  <wp:extent cx="1757045" cy="389890"/>
                  <wp:effectExtent l="0" t="0" r="0" b="0"/>
                  <wp:docPr id="16" name="Picture 16" descr="Y= \int_{380}^{780} I(\lambda)\,\overline{y}(\lambda)\,d\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Y= \int_{380}^{780} I(\lambda)\,\overline{y}(\lambda)\,d\lamb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7045" cy="389890"/>
                          </a:xfrm>
                          <a:prstGeom prst="rect">
                            <a:avLst/>
                          </a:prstGeom>
                          <a:noFill/>
                          <a:ln>
                            <a:noFill/>
                          </a:ln>
                        </pic:spPr>
                      </pic:pic>
                    </a:graphicData>
                  </a:graphic>
                </wp:inline>
              </w:drawing>
            </w:r>
          </w:p>
        </w:tc>
        <w:tc>
          <w:tcPr>
            <w:tcW w:w="6035" w:type="dxa"/>
          </w:tcPr>
          <w:p w:rsidR="008671F5" w:rsidRDefault="008671F5" w:rsidP="0062212E">
            <w:pPr>
              <w:ind w:left="0"/>
            </w:pPr>
            <w:r w:rsidRPr="008022F7">
              <w:rPr>
                <w:noProof/>
              </w:rPr>
              <w:drawing>
                <wp:inline distT="0" distB="0" distL="0" distR="0" wp14:anchorId="29A5081B" wp14:editId="3B34C27C">
                  <wp:extent cx="3400425" cy="203601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3901" cy="2050068"/>
                          </a:xfrm>
                          <a:prstGeom prst="rect">
                            <a:avLst/>
                          </a:prstGeom>
                          <a:noFill/>
                          <a:ln>
                            <a:noFill/>
                          </a:ln>
                        </pic:spPr>
                      </pic:pic>
                    </a:graphicData>
                  </a:graphic>
                </wp:inline>
              </w:drawing>
            </w:r>
          </w:p>
        </w:tc>
      </w:tr>
    </w:tbl>
    <w:p w:rsidR="008671F5" w:rsidRDefault="008671F5" w:rsidP="00907558"/>
    <w:p w:rsidR="008671F5" w:rsidRDefault="008671F5" w:rsidP="00907558">
      <w:r>
        <w:br w:type="page"/>
      </w:r>
    </w:p>
    <w:p w:rsidR="008671F5" w:rsidRDefault="008671F5" w:rsidP="00907558"/>
    <w:p w:rsidR="008671F5" w:rsidRDefault="008671F5" w:rsidP="00BA728B">
      <w:pPr>
        <w:pStyle w:val="Figure"/>
      </w:pPr>
      <w:r>
        <w:t>VBA Blackbody (Planck’s Radiation) Function</w:t>
      </w:r>
    </w:p>
    <w:p w:rsidR="008671F5" w:rsidRDefault="008671F5" w:rsidP="00BA728B">
      <w:pPr>
        <w:ind w:left="2160"/>
      </w:pPr>
      <w:r>
        <w:rPr>
          <w:noProof/>
        </w:rPr>
        <mc:AlternateContent>
          <mc:Choice Requires="wps">
            <w:drawing>
              <wp:inline distT="0" distB="0" distL="0" distR="0" wp14:anchorId="7215DE3E" wp14:editId="4BFBF080">
                <wp:extent cx="5009322" cy="1960880"/>
                <wp:effectExtent l="0" t="0" r="1270" b="0"/>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1960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Public Function getBlackBody(ByVal t As Double, ByVal wl As Double) As Double</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 t: color temperature in K</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 wl: wavelength in nm</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‘references: http://www.britannica.com/EBchecked/topic/462936/Plancks-radiation-law</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h As Double = 6.62606957 * 10 ^ -34 ' Planck constant (J-sec)</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k As Double = 1.3806488 * 10 ^ -23 ' Boltzmann constant (J/K)</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c As Double = 2.99792458 * 10 ^ 8 ' Speed of light (m/sec)</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w:t>
                            </w:r>
                            <w:r>
                              <w:rPr>
                                <w:rFonts w:ascii="Courier New" w:hAnsi="Courier New" w:cs="Courier New"/>
                                <w:b/>
                                <w:noProof/>
                                <w:sz w:val="14"/>
                              </w:rPr>
                              <w:t>e</w:t>
                            </w:r>
                            <w:r w:rsidRPr="00843654">
                              <w:rPr>
                                <w:rFonts w:ascii="Courier New" w:hAnsi="Courier New" w:cs="Courier New"/>
                                <w:b/>
                                <w:noProof/>
                                <w:sz w:val="14"/>
                              </w:rPr>
                              <w:t xml:space="preserve"> As Double = 2.718282 ' natural logarithm base</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pi As Double = 3.141592654</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wl = wl * 0.000000001 ' convert to meters</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getBlackBody = (8 * pi * h * c / (wl ^ 5)) * (1 / (</w:t>
                            </w:r>
                            <w:r>
                              <w:rPr>
                                <w:rFonts w:ascii="Courier New" w:hAnsi="Courier New" w:cs="Courier New"/>
                                <w:b/>
                                <w:noProof/>
                                <w:sz w:val="14"/>
                              </w:rPr>
                              <w:t>e</w:t>
                            </w:r>
                            <w:r w:rsidRPr="00843654">
                              <w:rPr>
                                <w:rFonts w:ascii="Courier New" w:hAnsi="Courier New" w:cs="Courier New"/>
                                <w:b/>
                                <w:noProof/>
                                <w:sz w:val="14"/>
                              </w:rPr>
                              <w:t xml:space="preserve"> ^ (h * c / (wl * k * t)) - 1))</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End Function</w:t>
                            </w:r>
                          </w:p>
                        </w:txbxContent>
                      </wps:txbx>
                      <wps:bodyPr rot="0" vert="horz" wrap="square" lIns="91440" tIns="45720" rIns="91440" bIns="45720" anchor="t" anchorCtr="0" upright="1">
                        <a:spAutoFit/>
                      </wps:bodyPr>
                    </wps:wsp>
                  </a:graphicData>
                </a:graphic>
              </wp:inline>
            </w:drawing>
          </mc:Choice>
          <mc:Fallback>
            <w:pict>
              <v:shapetype w14:anchorId="7215DE3E" id="_x0000_t202" coordsize="21600,21600" o:spt="202" path="m,l,21600r21600,l21600,xe">
                <v:stroke joinstyle="miter"/>
                <v:path gradientshapeok="t" o:connecttype="rect"/>
              </v:shapetype>
              <v:shape id="Text Box 2" o:spid="_x0000_s1026" type="#_x0000_t202" style="width:394.45pt;height:1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" stroked="f">
                <v:textbox style="mso-fit-shape-to-text:t">
                  <w:txbxContent>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Public Function getBlackBody(ByVal t As Double, ByVal wl As Double) As Double</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 t: color temperature in K</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 wl: wavelength in nm</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‘references: http://www.britannica.com/EBchecked/topic/462936/Plancks-radiation-law</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h As Double = 6.62606957 * 10 ^ -34 ' Planck constant (J-sec)</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k As Double = 1.3806488 * 10 ^ -23 ' Boltzmann constant (J/K)</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c As Double = 2.99792458 * 10 ^ 8 ' Speed of light (m/sec)</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w:t>
                      </w:r>
                      <w:r>
                        <w:rPr>
                          <w:rFonts w:ascii="Courier New" w:hAnsi="Courier New" w:cs="Courier New"/>
                          <w:b/>
                          <w:noProof/>
                          <w:sz w:val="14"/>
                        </w:rPr>
                        <w:t>e</w:t>
                      </w:r>
                      <w:r w:rsidRPr="00843654">
                        <w:rPr>
                          <w:rFonts w:ascii="Courier New" w:hAnsi="Courier New" w:cs="Courier New"/>
                          <w:b/>
                          <w:noProof/>
                          <w:sz w:val="14"/>
                        </w:rPr>
                        <w:t xml:space="preserve"> As Double = 2.718282 ' natural logarithm base</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Const pi As Double = 3.141592654</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wl = wl * 0.000000001 ' convert to meters</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getBlackBody = (8 * pi * h * c / (wl ^ 5)) * (1 / (</w:t>
                      </w:r>
                      <w:r>
                        <w:rPr>
                          <w:rFonts w:ascii="Courier New" w:hAnsi="Courier New" w:cs="Courier New"/>
                          <w:b/>
                          <w:noProof/>
                          <w:sz w:val="14"/>
                        </w:rPr>
                        <w:t>e</w:t>
                      </w:r>
                      <w:r w:rsidRPr="00843654">
                        <w:rPr>
                          <w:rFonts w:ascii="Courier New" w:hAnsi="Courier New" w:cs="Courier New"/>
                          <w:b/>
                          <w:noProof/>
                          <w:sz w:val="14"/>
                        </w:rPr>
                        <w:t xml:space="preserve"> ^ (h * c / (wl * k * t)) - 1))</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 xml:space="preserve">    </w:t>
                      </w:r>
                    </w:p>
                    <w:p w:rsidR="008671F5" w:rsidRPr="00843654" w:rsidRDefault="008671F5" w:rsidP="00BA728B">
                      <w:pPr>
                        <w:spacing w:before="0"/>
                        <w:ind w:left="0"/>
                        <w:rPr>
                          <w:rFonts w:ascii="Courier New" w:hAnsi="Courier New" w:cs="Courier New"/>
                          <w:b/>
                          <w:noProof/>
                          <w:sz w:val="14"/>
                        </w:rPr>
                      </w:pPr>
                      <w:r w:rsidRPr="00843654">
                        <w:rPr>
                          <w:rFonts w:ascii="Courier New" w:hAnsi="Courier New" w:cs="Courier New"/>
                          <w:b/>
                          <w:noProof/>
                          <w:sz w:val="14"/>
                        </w:rPr>
                        <w:t>End Function</w:t>
                      </w:r>
                    </w:p>
                  </w:txbxContent>
                </v:textbox>
                <w10:anchorlock/>
              </v:shape>
            </w:pict>
          </mc:Fallback>
        </mc:AlternateContent>
      </w:r>
    </w:p>
    <w:p w:rsidR="008671F5" w:rsidRDefault="008671F5">
      <w:pPr>
        <w:spacing w:before="0" w:line="320" w:lineRule="exact"/>
        <w:ind w:left="0"/>
        <w:rPr>
          <w:rFonts w:ascii="Arial" w:eastAsiaTheme="majorEastAsia" w:hAnsi="Arial" w:cstheme="majorBidi"/>
          <w:bCs/>
          <w:sz w:val="24"/>
          <w:szCs w:val="26"/>
        </w:rPr>
      </w:pPr>
      <w:bookmarkStart w:id="11" w:name="_Ref415499554"/>
      <w:r>
        <w:br w:type="page"/>
      </w:r>
    </w:p>
    <w:bookmarkEnd w:id="11"/>
    <w:p w:rsidR="008671F5" w:rsidRDefault="008671F5" w:rsidP="00B133DD">
      <w:pPr>
        <w:pStyle w:val="Heading1"/>
      </w:pPr>
      <w:r>
        <w:t>Color Systems</w:t>
      </w:r>
    </w:p>
    <w:p w:rsidR="008671F5" w:rsidRDefault="008671F5" w:rsidP="00B95E2C"/>
    <w:p w:rsidR="008671F5" w:rsidRDefault="008671F5" w:rsidP="00B95E2C">
      <w:pPr>
        <w:pStyle w:val="Heading2"/>
      </w:pPr>
      <w:r>
        <w:t>CIE: 1931/1960/1976: xy, uv, Lab</w:t>
      </w:r>
    </w:p>
    <w:p w:rsidR="008671F5" w:rsidRPr="00E77C64" w:rsidRDefault="008671F5" w:rsidP="00E77C64">
      <w:r>
        <w:t xml:space="preserve">The original CIE1931 color space is shown in </w:t>
      </w:r>
      <w:r>
        <w:fldChar w:fldCharType="begin"/>
      </w:r>
      <w:r>
        <w:instrText xml:space="preserve"> REF _Ref415491828 \r \h </w:instrText>
      </w:r>
      <w:r>
        <w:fldChar w:fldCharType="separate"/>
      </w:r>
      <w:r>
        <w:t>Figure 9</w:t>
      </w:r>
      <w:r>
        <w:fldChar w:fldCharType="end"/>
      </w:r>
      <w:r>
        <w:t xml:space="preserve">. The 3 dimensional </w:t>
      </w:r>
      <w:r w:rsidRPr="00251D97">
        <w:t>tristimulus</w:t>
      </w:r>
      <w:r>
        <w:t xml:space="preserve"> values of X, Y &amp; Z are represented by 2 dimensional x &amp; y values which represent the color balance independent of the brightness (Y). This color system is shown in </w:t>
      </w:r>
      <w:r>
        <w:fldChar w:fldCharType="begin"/>
      </w:r>
      <w:r>
        <w:instrText xml:space="preserve"> REF _Ref415491828 \r \h </w:instrText>
      </w:r>
      <w:r>
        <w:fldChar w:fldCharType="separate"/>
      </w:r>
      <w:r>
        <w:t>Figure 9</w:t>
      </w:r>
      <w:r>
        <w:fldChar w:fldCharType="end"/>
      </w:r>
      <w:r>
        <w:t xml:space="preserve">. The pure color, rainbow ranging from blue to green to red lie on the upper perimeter of the figure. This is called the spectral locus. The Planckian locus is shown in labeled </w:t>
      </w:r>
      <w:r>
        <w:rPr>
          <w:noProof/>
        </w:rPr>
        <w:t>T</w:t>
      </w:r>
      <w:r w:rsidRPr="00372EED">
        <w:rPr>
          <w:noProof/>
          <w:vertAlign w:val="subscript"/>
        </w:rPr>
        <w:t>c</w:t>
      </w:r>
      <w:r>
        <w:rPr>
          <w:noProof/>
        </w:rPr>
        <w:t>(K)</w:t>
      </w:r>
      <w:r>
        <w:t>.</w:t>
      </w:r>
    </w:p>
    <w:p w:rsidR="008671F5" w:rsidRDefault="008671F5" w:rsidP="00E77C64">
      <w:pPr>
        <w:pStyle w:val="Figure"/>
      </w:pPr>
      <w:bookmarkStart w:id="12" w:name="_Ref415491828"/>
      <w:r>
        <w:t>CIE1931: Original xy representation of XYZ color space</w:t>
      </w:r>
      <w:bookmarkEnd w:id="12"/>
    </w:p>
    <w:p w:rsidR="008671F5" w:rsidRDefault="008671F5" w:rsidP="00E77C64">
      <w:pPr>
        <w:ind w:firstLine="720"/>
      </w:pPr>
      <w:r>
        <w:object w:dxaOrig="6105" w:dyaOrig="3440">
          <v:shape id="_x0000_i1029" type="#_x0000_t75" style="width:404.15pt;height:226.5pt" o:ole="">
            <v:imagedata r:id="rId40" o:title=""/>
          </v:shape>
          <o:OLEObject Type="Embed" ProgID="PowerPoint.Slide.12" ShapeID="_x0000_i1029" DrawAspect="Content" ObjectID="_1490078637" r:id="rId41"/>
        </w:object>
      </w:r>
    </w:p>
    <w:p w:rsidR="008671F5" w:rsidRPr="00E77C64" w:rsidRDefault="008671F5" w:rsidP="00993C70">
      <w:r>
        <w:t xml:space="preserve">The CIE1960 color space was developed for the purpose of describing color temperature. </w:t>
      </w:r>
      <w:r>
        <w:fldChar w:fldCharType="begin"/>
      </w:r>
      <w:r>
        <w:instrText xml:space="preserve"> REF _Ref415492037 \r \h </w:instrText>
      </w:r>
      <w:r>
        <w:fldChar w:fldCharType="separate"/>
      </w:r>
      <w:r>
        <w:t>Figure 10</w:t>
      </w:r>
      <w:r>
        <w:fldChar w:fldCharType="end"/>
      </w:r>
      <w:r>
        <w:t xml:space="preserve"> shows the Planckian Locus in the </w:t>
      </w:r>
      <w:r>
        <w:rPr>
          <w:noProof/>
        </w:rPr>
        <w:t>uv</w:t>
      </w:r>
      <w:r>
        <w:t xml:space="preserve"> color space. The color temperature lines shown in the figure are perpendicular to the Locus and the length represents the area where the color temperature value is considered valid (</w:t>
      </w:r>
      <w:r>
        <w:rPr>
          <w:rFonts w:cs="Times New Roman"/>
        </w:rPr>
        <w:t>±</w:t>
      </w:r>
      <w:r>
        <w:t>.05 duv).</w:t>
      </w:r>
    </w:p>
    <w:p w:rsidR="008671F5" w:rsidRPr="00E77C64" w:rsidRDefault="008671F5" w:rsidP="00FC2A7A">
      <w:pPr>
        <w:pStyle w:val="Figure"/>
      </w:pPr>
      <w:bookmarkStart w:id="13" w:name="_Ref415492037"/>
      <w:r>
        <w:t>CIE1960: uv Color Space</w:t>
      </w:r>
      <w:bookmarkEnd w:id="13"/>
    </w:p>
    <w:p w:rsidR="008671F5" w:rsidRDefault="008671F5" w:rsidP="00FC2A7A">
      <w:pPr>
        <w:ind w:firstLine="720"/>
      </w:pPr>
      <w:r>
        <w:object w:dxaOrig="6105" w:dyaOrig="2062">
          <v:shape id="_x0000_i1030" type="#_x0000_t75" style="width:445.35pt;height:149.3pt" o:ole="">
            <v:imagedata r:id="rId42" o:title=""/>
          </v:shape>
          <o:OLEObject Type="Embed" ProgID="PowerPoint.Slide.12" ShapeID="_x0000_i1030" DrawAspect="Content" ObjectID="_1490078638" r:id="rId43"/>
        </w:object>
      </w:r>
    </w:p>
    <w:p w:rsidR="008671F5" w:rsidRDefault="008671F5">
      <w:pPr>
        <w:spacing w:before="0" w:line="320" w:lineRule="exact"/>
        <w:ind w:left="0"/>
        <w:rPr>
          <w:u w:val="single"/>
        </w:rPr>
      </w:pPr>
      <w:r>
        <w:br w:type="page"/>
      </w:r>
    </w:p>
    <w:p w:rsidR="008671F5" w:rsidRDefault="008671F5" w:rsidP="00993C70">
      <w:pPr>
        <w:pStyle w:val="Figure"/>
      </w:pPr>
      <w:r>
        <w:t>Relative X &amp; Z vs. CCT</w:t>
      </w:r>
    </w:p>
    <w:p w:rsidR="008671F5" w:rsidRDefault="008671F5" w:rsidP="00FC2A7A">
      <w:pPr>
        <w:ind w:firstLine="720"/>
      </w:pPr>
      <w:r>
        <w:rPr>
          <w:noProof/>
        </w:rPr>
        <w:drawing>
          <wp:inline distT="0" distB="0" distL="0" distR="0" wp14:anchorId="1B4641A2" wp14:editId="7150A33D">
            <wp:extent cx="4643436" cy="2933700"/>
            <wp:effectExtent l="0" t="0" r="508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671F5" w:rsidRPr="00B95E2C" w:rsidRDefault="008671F5" w:rsidP="00FC2A7A">
      <w:pPr>
        <w:ind w:firstLine="720"/>
      </w:pPr>
      <w:bookmarkStart w:id="14" w:name="_GoBack"/>
      <w:bookmarkEnd w:id="14"/>
    </w:p>
    <w:sectPr w:rsidR="008671F5" w:rsidRPr="00B95E2C" w:rsidSect="008C06BF">
      <w:headerReference w:type="even" r:id="rId45"/>
      <w:headerReference w:type="default" r:id="rId46"/>
      <w:footerReference w:type="even" r:id="rId47"/>
      <w:footerReference w:type="default" r:id="rId48"/>
      <w:headerReference w:type="first" r:id="rId49"/>
      <w:footerReference w:type="first" r:id="rId50"/>
      <w:pgSz w:w="12240" w:h="15840"/>
      <w:pgMar w:top="1354" w:right="720" w:bottom="180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048" w:rsidRDefault="00A25048" w:rsidP="009E0C7A">
      <w:r>
        <w:separator/>
      </w:r>
    </w:p>
  </w:endnote>
  <w:endnote w:type="continuationSeparator" w:id="0">
    <w:p w:rsidR="00A25048" w:rsidRDefault="00A25048" w:rsidP="009E0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1B" w:rsidRDefault="00161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1B" w:rsidRPr="00724B95" w:rsidRDefault="00BA728B" w:rsidP="004916D6">
    <w:pPr>
      <w:pStyle w:val="Footer"/>
      <w:ind w:left="0"/>
    </w:pPr>
    <w:r>
      <w:rPr>
        <w:rFonts w:ascii="Franklin Gothic Medium" w:hAnsi="Franklin Gothic Medium"/>
        <w:noProof/>
      </w:rPr>
      <mc:AlternateContent>
        <mc:Choice Requires="wps">
          <w:drawing>
            <wp:anchor distT="0" distB="0" distL="114300" distR="114300" simplePos="0" relativeHeight="251657728" behindDoc="1" locked="0" layoutInCell="1" allowOverlap="1" wp14:anchorId="48DA89A2" wp14:editId="02DED55C">
              <wp:simplePos x="0" y="0"/>
              <wp:positionH relativeFrom="column">
                <wp:posOffset>-786130</wp:posOffset>
              </wp:positionH>
              <wp:positionV relativeFrom="paragraph">
                <wp:posOffset>-144780</wp:posOffset>
              </wp:positionV>
              <wp:extent cx="7305675" cy="104775"/>
              <wp:effectExtent l="0" t="0" r="9525" b="9525"/>
              <wp:wrapNone/>
              <wp:docPr id="2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5675" cy="104775"/>
                      </a:xfrm>
                      <a:prstGeom prst="rect">
                        <a:avLst/>
                      </a:prstGeom>
                      <a:solidFill>
                        <a:srgbClr val="C60C46"/>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1CCAC" id="Rectangle 2" o:spid="_x0000_s1026" style="position:absolute;margin-left:-61.9pt;margin-top:-11.4pt;width:575.25pt;height: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" fillcolor="#c60c46" stroked="f" strokecolor="#f2f2f2" strokeweight="3pt">
              <v:shadow color="#622423" opacity=".5" offset="1pt"/>
            </v:rect>
          </w:pict>
        </mc:Fallback>
      </mc:AlternateContent>
    </w:r>
    <w:r w:rsidR="00161E1B" w:rsidRPr="00724B95">
      <w:t>INTERSIL CORPORATION</w:t>
    </w:r>
  </w:p>
  <w:p w:rsidR="00161E1B" w:rsidRPr="00705D3E" w:rsidRDefault="00161E1B" w:rsidP="004916D6">
    <w:pPr>
      <w:pStyle w:val="Footer"/>
      <w:ind w:left="0"/>
    </w:pPr>
    <w:r>
      <w:t>1001 Murphy Ranch Road</w:t>
    </w:r>
  </w:p>
  <w:p w:rsidR="00161E1B" w:rsidRPr="00724B95" w:rsidRDefault="00161E1B" w:rsidP="004916D6">
    <w:pPr>
      <w:pStyle w:val="Footer"/>
      <w:ind w:left="0"/>
    </w:pPr>
    <w:r>
      <w:t>Milpitas</w:t>
    </w:r>
    <w:r w:rsidRPr="00705D3E">
      <w:t xml:space="preserve">, </w:t>
    </w:r>
    <w:r>
      <w:t>CA</w:t>
    </w:r>
    <w:r w:rsidRPr="00705D3E">
      <w:t xml:space="preserve"> </w:t>
    </w:r>
    <w:r>
      <w:t>95035</w:t>
    </w:r>
    <w:r w:rsidRPr="00724B95">
      <w:t xml:space="preserve"> </w:t>
    </w:r>
    <w:sdt>
      <w:sdtPr>
        <w:id w:val="16051534"/>
        <w:docPartObj>
          <w:docPartGallery w:val="Page Numbers (Top of Page)"/>
          <w:docPartUnique/>
        </w:docPartObj>
      </w:sdtPr>
      <w:sdtEndPr/>
      <w:sdtContent>
        <w:r>
          <w:tab/>
          <w:t xml:space="preserve">Page </w:t>
        </w:r>
        <w:r w:rsidR="008B0BB0">
          <w:fldChar w:fldCharType="begin"/>
        </w:r>
        <w:r w:rsidR="008B0BB0">
          <w:instrText xml:space="preserve"> PAGE </w:instrText>
        </w:r>
        <w:r w:rsidR="008B0BB0">
          <w:fldChar w:fldCharType="separate"/>
        </w:r>
        <w:r w:rsidR="00D66193">
          <w:rPr>
            <w:noProof/>
          </w:rPr>
          <w:t>6</w:t>
        </w:r>
        <w:r w:rsidR="008B0BB0">
          <w:rPr>
            <w:noProof/>
          </w:rPr>
          <w:fldChar w:fldCharType="end"/>
        </w:r>
        <w:r>
          <w:t xml:space="preserve"> of </w:t>
        </w:r>
        <w:fldSimple w:instr=" NUMPAGES  ">
          <w:r w:rsidR="00D66193">
            <w:rPr>
              <w:noProof/>
            </w:rPr>
            <w:t>7</w:t>
          </w:r>
        </w:fldSimple>
        <w:r>
          <w:tab/>
        </w:r>
        <w:r w:rsidR="008B0BB0">
          <w:fldChar w:fldCharType="begin"/>
        </w:r>
        <w:r w:rsidR="008B0BB0">
          <w:instrText xml:space="preserve"> DATE \@ "MMMM d, yyyy" </w:instrText>
        </w:r>
        <w:r w:rsidR="008B0BB0">
          <w:fldChar w:fldCharType="separate"/>
        </w:r>
        <w:r w:rsidR="00D66193">
          <w:rPr>
            <w:noProof/>
          </w:rPr>
          <w:t>April 7, 2015</w:t>
        </w:r>
        <w:r w:rsidR="008B0BB0">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1B" w:rsidRDefault="00161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048" w:rsidRDefault="00A25048" w:rsidP="009E0C7A">
      <w:r>
        <w:separator/>
      </w:r>
    </w:p>
  </w:footnote>
  <w:footnote w:type="continuationSeparator" w:id="0">
    <w:p w:rsidR="00A25048" w:rsidRDefault="00A25048" w:rsidP="009E0C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1B" w:rsidRDefault="00161E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1B" w:rsidRDefault="00A25048">
    <w:pPr>
      <w:pStyle w:val="Header"/>
    </w:pPr>
    <w:sdt>
      <w:sdtPr>
        <w:id w:val="341636706"/>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659.3pt;height:108.75pt;rotation:315;z-index:-251657728;mso-position-horizontal:center;mso-position-horizontal-relative:margin;mso-position-vertical:center;mso-position-vertical-relative:margin" o:allowincell="f" fillcolor="#7f7f7f [1612]" stroked="f">
              <v:fill opacity=".5"/>
              <v:textpath style="font-family:&quot;Calibri&quot;;font-size:1pt" string="CONFIDENTIAL - DRAFT"/>
              <w10:wrap anchorx="margin" anchory="margin"/>
            </v:shape>
          </w:pict>
        </w:r>
      </w:sdtContent>
    </w:sdt>
    <w:r w:rsidR="00161E1B" w:rsidRPr="00724B95">
      <w:rPr>
        <w:noProof/>
      </w:rPr>
      <w:drawing>
        <wp:inline distT="0" distB="0" distL="0" distR="0" wp14:anchorId="35330A60" wp14:editId="0221DD72">
          <wp:extent cx="2824441" cy="308604"/>
          <wp:effectExtent l="19050" t="0" r="0" b="0"/>
          <wp:docPr id="8" name="Picture 1" descr="intersil-ss_inline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il-ss_inline_2C"/>
                  <pic:cNvPicPr>
                    <a:picLocks noChangeAspect="1" noChangeArrowheads="1"/>
                  </pic:cNvPicPr>
                </pic:nvPicPr>
                <pic:blipFill>
                  <a:blip r:embed="rId1"/>
                  <a:stretch>
                    <a:fillRect/>
                  </a:stretch>
                </pic:blipFill>
                <pic:spPr bwMode="auto">
                  <a:xfrm>
                    <a:off x="0" y="0"/>
                    <a:ext cx="2824441" cy="308604"/>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E1B" w:rsidRDefault="00161E1B">
    <w:pPr>
      <w:pStyle w:val="Header"/>
    </w:pPr>
    <w:r>
      <w:rPr>
        <w:noProof/>
      </w:rPr>
      <w:drawing>
        <wp:inline distT="0" distB="0" distL="0" distR="0">
          <wp:extent cx="2867025" cy="342900"/>
          <wp:effectExtent l="19050" t="0" r="9525" b="0"/>
          <wp:docPr id="6" name="Picture 5" descr="Intersi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il Logo.png"/>
                  <pic:cNvPicPr/>
                </pic:nvPicPr>
                <pic:blipFill>
                  <a:blip r:embed="rId1"/>
                  <a:stretch>
                    <a:fillRect/>
                  </a:stretch>
                </pic:blipFill>
                <pic:spPr>
                  <a:xfrm>
                    <a:off x="0" y="0"/>
                    <a:ext cx="2867025" cy="342900"/>
                  </a:xfrm>
                  <a:prstGeom prst="rect">
                    <a:avLst/>
                  </a:prstGeom>
                </pic:spPr>
              </pic:pic>
            </a:graphicData>
          </a:graphic>
        </wp:inline>
      </w:drawing>
    </w:r>
    <w:r w:rsidR="00BA728B">
      <w:rPr>
        <w:noProof/>
      </w:rPr>
      <mc:AlternateContent>
        <mc:Choice Requires="wps">
          <w:drawing>
            <wp:anchor distT="0" distB="0" distL="114300" distR="114300" simplePos="0" relativeHeight="251656704" behindDoc="1" locked="0" layoutInCell="1" allowOverlap="1">
              <wp:simplePos x="0" y="0"/>
              <wp:positionH relativeFrom="column">
                <wp:posOffset>-767080</wp:posOffset>
              </wp:positionH>
              <wp:positionV relativeFrom="paragraph">
                <wp:posOffset>-180975</wp:posOffset>
              </wp:positionV>
              <wp:extent cx="7305675" cy="104775"/>
              <wp:effectExtent l="0" t="0" r="9525" b="9525"/>
              <wp:wrapNone/>
              <wp:docPr id="27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5675" cy="104775"/>
                      </a:xfrm>
                      <a:prstGeom prst="rect">
                        <a:avLst/>
                      </a:prstGeom>
                      <a:solidFill>
                        <a:srgbClr val="C60C46"/>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3C5AB" id="Rectangle 1" o:spid="_x0000_s1026" style="position:absolute;margin-left:-60.4pt;margin-top:-14.25pt;width:575.25pt;height: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" fillcolor="#c60c46" stroked="f" strokecolor="#f2f2f2" strokeweight="3pt">
              <v:shadow color="#622423" opacity=".5" offset="1p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164CE"/>
    <w:multiLevelType w:val="multilevel"/>
    <w:tmpl w:val="C3B0CE3E"/>
    <w:styleLink w:val="Headings"/>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pStyle w:val="Heading4"/>
      <w:lvlText w:val="%1.%2.%3.%4"/>
      <w:lvlJc w:val="left"/>
      <w:pPr>
        <w:ind w:left="1800" w:hanging="720"/>
      </w:pPr>
      <w:rPr>
        <w:rFonts w:hint="default"/>
      </w:rPr>
    </w:lvl>
    <w:lvl w:ilvl="4">
      <w:start w:val="1"/>
      <w:numFmt w:val="none"/>
      <w:pStyle w:val="Heading5"/>
      <w:lvlText w:val="1.1.1.1.1"/>
      <w:lvlJc w:val="left"/>
      <w:pPr>
        <w:ind w:left="2160" w:hanging="720"/>
      </w:pPr>
      <w:rPr>
        <w:rFonts w:hint="default"/>
      </w:rPr>
    </w:lvl>
    <w:lvl w:ilvl="5">
      <w:start w:val="1"/>
      <w:numFmt w:val="none"/>
      <w:pStyle w:val="Heading6"/>
      <w:lvlText w:val="1.1.1.1.1.1"/>
      <w:lvlJc w:val="left"/>
      <w:pPr>
        <w:ind w:left="2520" w:hanging="720"/>
      </w:pPr>
      <w:rPr>
        <w:rFonts w:hint="default"/>
      </w:rPr>
    </w:lvl>
    <w:lvl w:ilvl="6">
      <w:start w:val="1"/>
      <w:numFmt w:val="none"/>
      <w:pStyle w:val="Heading7"/>
      <w:lvlText w:val="1.1.1.1.1.1.1"/>
      <w:lvlJc w:val="left"/>
      <w:pPr>
        <w:ind w:left="2880" w:hanging="720"/>
      </w:pPr>
      <w:rPr>
        <w:rFonts w:hint="default"/>
      </w:rPr>
    </w:lvl>
    <w:lvl w:ilvl="7">
      <w:start w:val="1"/>
      <w:numFmt w:val="none"/>
      <w:pStyle w:val="Heading8"/>
      <w:lvlText w:val="1.1.1.1.1.1.1.1"/>
      <w:lvlJc w:val="left"/>
      <w:pPr>
        <w:ind w:left="3240" w:hanging="720"/>
      </w:pPr>
      <w:rPr>
        <w:rFonts w:hint="default"/>
      </w:rPr>
    </w:lvl>
    <w:lvl w:ilvl="8">
      <w:start w:val="1"/>
      <w:numFmt w:val="none"/>
      <w:pStyle w:val="Heading9"/>
      <w:lvlText w:val="1.1.1.1.1.1.1.1.1"/>
      <w:lvlJc w:val="left"/>
      <w:pPr>
        <w:ind w:left="3600" w:hanging="720"/>
      </w:pPr>
      <w:rPr>
        <w:rFonts w:hint="default"/>
      </w:rPr>
    </w:lvl>
  </w:abstractNum>
  <w:abstractNum w:abstractNumId="1">
    <w:nsid w:val="1F872626"/>
    <w:multiLevelType w:val="multilevel"/>
    <w:tmpl w:val="28CA12DE"/>
    <w:styleLink w:val="Tables"/>
    <w:lvl w:ilvl="0">
      <w:start w:val="1"/>
      <w:numFmt w:val="decimal"/>
      <w:lvlText w:val="Table %1"/>
      <w:lvlJc w:val="left"/>
      <w:pPr>
        <w:ind w:left="864" w:firstLine="216"/>
      </w:pPr>
      <w:rPr>
        <w:rFonts w:hint="default"/>
        <w:u w:val="single"/>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D636E3E"/>
    <w:multiLevelType w:val="hybridMultilevel"/>
    <w:tmpl w:val="1378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7C016D"/>
    <w:multiLevelType w:val="multilevel"/>
    <w:tmpl w:val="CA4A00E0"/>
    <w:styleLink w:val="Figures"/>
    <w:lvl w:ilvl="0">
      <w:start w:val="1"/>
      <w:numFmt w:val="decimal"/>
      <w:pStyle w:val="Figure"/>
      <w:lvlText w:val="Figure %1"/>
      <w:lvlJc w:val="left"/>
      <w:pPr>
        <w:ind w:left="360" w:firstLine="720"/>
      </w:pPr>
      <w:rPr>
        <w:rFonts w:hint="default"/>
        <w:u w:val="singl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4832A0A"/>
    <w:multiLevelType w:val="multilevel"/>
    <w:tmpl w:val="85E6646E"/>
    <w:numStyleLink w:val="Equations"/>
  </w:abstractNum>
  <w:abstractNum w:abstractNumId="5">
    <w:nsid w:val="54C25B00"/>
    <w:multiLevelType w:val="hybridMultilevel"/>
    <w:tmpl w:val="46080E6A"/>
    <w:lvl w:ilvl="0" w:tplc="70E68314">
      <w:start w:val="1"/>
      <w:numFmt w:val="decimal"/>
      <w:pStyle w:val="Reference"/>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B226410"/>
    <w:multiLevelType w:val="multilevel"/>
    <w:tmpl w:val="C3B0CE3E"/>
    <w:numStyleLink w:val="Headings"/>
  </w:abstractNum>
  <w:abstractNum w:abstractNumId="7">
    <w:nsid w:val="616B224E"/>
    <w:multiLevelType w:val="multilevel"/>
    <w:tmpl w:val="12DCE1CA"/>
    <w:lvl w:ilvl="0">
      <w:start w:val="1"/>
      <w:numFmt w:val="decimal"/>
      <w:pStyle w:val="Table"/>
      <w:lvlText w:val="Table %1"/>
      <w:lvlJc w:val="left"/>
      <w:pPr>
        <w:ind w:left="864" w:firstLine="216"/>
      </w:pPr>
      <w:rPr>
        <w:rFonts w:hint="default"/>
        <w:u w:val="single"/>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7C3C5EFA"/>
    <w:multiLevelType w:val="multilevel"/>
    <w:tmpl w:val="85E6646E"/>
    <w:styleLink w:val="Equations"/>
    <w:lvl w:ilvl="0">
      <w:start w:val="1"/>
      <w:numFmt w:val="decimal"/>
      <w:pStyle w:val="Equation"/>
      <w:lvlText w:val="Equation %1"/>
      <w:lvlJc w:val="left"/>
      <w:pPr>
        <w:ind w:left="360" w:firstLine="720"/>
      </w:pPr>
      <w:rPr>
        <w:rFonts w:ascii="Times New Roman" w:hAnsi="Times New Roman" w:hint="default"/>
        <w:u w:val="singl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lvlOverride w:ilvl="0">
      <w:lvl w:ilvl="0">
        <w:start w:val="1"/>
        <w:numFmt w:val="decimal"/>
        <w:pStyle w:val="Figure"/>
        <w:lvlText w:val="Figure %1"/>
        <w:lvlJc w:val="left"/>
        <w:pPr>
          <w:ind w:left="360" w:firstLine="720"/>
        </w:pPr>
        <w:rPr>
          <w:rFonts w:hint="default"/>
          <w:u w:val="single"/>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8"/>
  </w:num>
  <w:num w:numId="4">
    <w:abstractNumId w:val="4"/>
  </w:num>
  <w:num w:numId="5">
    <w:abstractNumId w:val="7"/>
  </w:num>
  <w:num w:numId="6">
    <w:abstractNumId w:val="7"/>
  </w:num>
  <w:num w:numId="7">
    <w:abstractNumId w:val="1"/>
  </w:num>
  <w:num w:numId="8">
    <w:abstractNumId w:val="2"/>
  </w:num>
  <w:num w:numId="9">
    <w:abstractNumId w:val="6"/>
  </w:num>
  <w:num w:numId="10">
    <w:abstractNumId w:val="3"/>
  </w:num>
  <w:num w:numId="11">
    <w:abstractNumId w:val="5"/>
  </w:num>
  <w:num w:numId="12">
    <w:abstractNumId w:val="3"/>
    <w:lvlOverride w:ilvl="0">
      <w:startOverride w:val="1"/>
      <w:lvl w:ilvl="0">
        <w:start w:val="1"/>
        <w:numFmt w:val="decimal"/>
        <w:pStyle w:val="Figure"/>
        <w:lvlText w:val="Figure %1"/>
        <w:lvlJc w:val="left"/>
        <w:pPr>
          <w:ind w:left="360" w:firstLine="720"/>
        </w:pPr>
        <w:rPr>
          <w:rFonts w:hint="default"/>
          <w:u w:val="single"/>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TrueTypeFonts/>
  <w:saveSubset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4"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07D"/>
    <w:rsid w:val="00001FF3"/>
    <w:rsid w:val="000020F4"/>
    <w:rsid w:val="000028AE"/>
    <w:rsid w:val="0001121A"/>
    <w:rsid w:val="00012841"/>
    <w:rsid w:val="00015B51"/>
    <w:rsid w:val="000252E0"/>
    <w:rsid w:val="00025B0D"/>
    <w:rsid w:val="00027D7E"/>
    <w:rsid w:val="00027DFC"/>
    <w:rsid w:val="000333C5"/>
    <w:rsid w:val="00033AFB"/>
    <w:rsid w:val="00034A1C"/>
    <w:rsid w:val="00040289"/>
    <w:rsid w:val="000407CD"/>
    <w:rsid w:val="0004085A"/>
    <w:rsid w:val="00041326"/>
    <w:rsid w:val="00045ED2"/>
    <w:rsid w:val="00051270"/>
    <w:rsid w:val="000564CC"/>
    <w:rsid w:val="00057266"/>
    <w:rsid w:val="0006107C"/>
    <w:rsid w:val="0006339E"/>
    <w:rsid w:val="00066610"/>
    <w:rsid w:val="000828E4"/>
    <w:rsid w:val="000A0393"/>
    <w:rsid w:val="000A0863"/>
    <w:rsid w:val="000B1DF8"/>
    <w:rsid w:val="000B22F6"/>
    <w:rsid w:val="000C2411"/>
    <w:rsid w:val="000C5C49"/>
    <w:rsid w:val="000C6024"/>
    <w:rsid w:val="000C615C"/>
    <w:rsid w:val="000D590E"/>
    <w:rsid w:val="000D70B0"/>
    <w:rsid w:val="000D7FF9"/>
    <w:rsid w:val="000E22A8"/>
    <w:rsid w:val="000E589B"/>
    <w:rsid w:val="000F34B3"/>
    <w:rsid w:val="000F5B10"/>
    <w:rsid w:val="000F7121"/>
    <w:rsid w:val="000F7362"/>
    <w:rsid w:val="00106EEF"/>
    <w:rsid w:val="00107CC0"/>
    <w:rsid w:val="00111945"/>
    <w:rsid w:val="001174FD"/>
    <w:rsid w:val="00117BDA"/>
    <w:rsid w:val="0012096F"/>
    <w:rsid w:val="00122135"/>
    <w:rsid w:val="0012767B"/>
    <w:rsid w:val="0013307A"/>
    <w:rsid w:val="00134D98"/>
    <w:rsid w:val="00135A83"/>
    <w:rsid w:val="0013744F"/>
    <w:rsid w:val="00147F63"/>
    <w:rsid w:val="0015241C"/>
    <w:rsid w:val="00154824"/>
    <w:rsid w:val="00155498"/>
    <w:rsid w:val="00156CEF"/>
    <w:rsid w:val="00160468"/>
    <w:rsid w:val="00161E1B"/>
    <w:rsid w:val="001634D8"/>
    <w:rsid w:val="001638AB"/>
    <w:rsid w:val="0016450E"/>
    <w:rsid w:val="00170E53"/>
    <w:rsid w:val="001720F7"/>
    <w:rsid w:val="001725C4"/>
    <w:rsid w:val="0017400B"/>
    <w:rsid w:val="001817FF"/>
    <w:rsid w:val="00182A80"/>
    <w:rsid w:val="0018719C"/>
    <w:rsid w:val="0019704D"/>
    <w:rsid w:val="001A05E1"/>
    <w:rsid w:val="001A4C3A"/>
    <w:rsid w:val="001A6092"/>
    <w:rsid w:val="001C704C"/>
    <w:rsid w:val="001D18AE"/>
    <w:rsid w:val="001D5008"/>
    <w:rsid w:val="001E1D3A"/>
    <w:rsid w:val="001E5DC3"/>
    <w:rsid w:val="001E7163"/>
    <w:rsid w:val="001F1B29"/>
    <w:rsid w:val="001F3E5B"/>
    <w:rsid w:val="001F4573"/>
    <w:rsid w:val="001F55D6"/>
    <w:rsid w:val="0020381D"/>
    <w:rsid w:val="00204F60"/>
    <w:rsid w:val="00206585"/>
    <w:rsid w:val="00214B12"/>
    <w:rsid w:val="00216E69"/>
    <w:rsid w:val="00217C0A"/>
    <w:rsid w:val="0022207D"/>
    <w:rsid w:val="00233F79"/>
    <w:rsid w:val="00235C35"/>
    <w:rsid w:val="002378DA"/>
    <w:rsid w:val="00240B69"/>
    <w:rsid w:val="00242813"/>
    <w:rsid w:val="00243ECA"/>
    <w:rsid w:val="00250A24"/>
    <w:rsid w:val="00251D97"/>
    <w:rsid w:val="00255BB6"/>
    <w:rsid w:val="00260FD9"/>
    <w:rsid w:val="0027191F"/>
    <w:rsid w:val="002739F2"/>
    <w:rsid w:val="00280683"/>
    <w:rsid w:val="00283ACA"/>
    <w:rsid w:val="00283DD8"/>
    <w:rsid w:val="0028685E"/>
    <w:rsid w:val="00287405"/>
    <w:rsid w:val="00290630"/>
    <w:rsid w:val="00291A02"/>
    <w:rsid w:val="00293BB8"/>
    <w:rsid w:val="002A2A8C"/>
    <w:rsid w:val="002B53DE"/>
    <w:rsid w:val="002B5A9E"/>
    <w:rsid w:val="002B6ACB"/>
    <w:rsid w:val="002D20D3"/>
    <w:rsid w:val="002D34CC"/>
    <w:rsid w:val="002D430D"/>
    <w:rsid w:val="002E5098"/>
    <w:rsid w:val="002E5E6A"/>
    <w:rsid w:val="002F6868"/>
    <w:rsid w:val="002F7095"/>
    <w:rsid w:val="002F75A0"/>
    <w:rsid w:val="0030652A"/>
    <w:rsid w:val="00307C91"/>
    <w:rsid w:val="00312951"/>
    <w:rsid w:val="003145F6"/>
    <w:rsid w:val="0032056A"/>
    <w:rsid w:val="00321699"/>
    <w:rsid w:val="00321ACA"/>
    <w:rsid w:val="003234B4"/>
    <w:rsid w:val="00323D11"/>
    <w:rsid w:val="0032623E"/>
    <w:rsid w:val="00326844"/>
    <w:rsid w:val="003276F8"/>
    <w:rsid w:val="00327B67"/>
    <w:rsid w:val="00351BF5"/>
    <w:rsid w:val="00351F28"/>
    <w:rsid w:val="00361884"/>
    <w:rsid w:val="00371083"/>
    <w:rsid w:val="00372EED"/>
    <w:rsid w:val="00375968"/>
    <w:rsid w:val="003759F0"/>
    <w:rsid w:val="0038109A"/>
    <w:rsid w:val="003856C7"/>
    <w:rsid w:val="003879FB"/>
    <w:rsid w:val="00394C2A"/>
    <w:rsid w:val="00397957"/>
    <w:rsid w:val="003A21FA"/>
    <w:rsid w:val="003A27F3"/>
    <w:rsid w:val="003A3E5B"/>
    <w:rsid w:val="003A4223"/>
    <w:rsid w:val="003B1F83"/>
    <w:rsid w:val="003C6B03"/>
    <w:rsid w:val="003D2442"/>
    <w:rsid w:val="003D4312"/>
    <w:rsid w:val="003D64BE"/>
    <w:rsid w:val="003D729E"/>
    <w:rsid w:val="003E13A9"/>
    <w:rsid w:val="003E4676"/>
    <w:rsid w:val="003E7628"/>
    <w:rsid w:val="003F3607"/>
    <w:rsid w:val="003F3995"/>
    <w:rsid w:val="003F77ED"/>
    <w:rsid w:val="0040305B"/>
    <w:rsid w:val="00412010"/>
    <w:rsid w:val="0042362C"/>
    <w:rsid w:val="004257FA"/>
    <w:rsid w:val="00443667"/>
    <w:rsid w:val="004479DB"/>
    <w:rsid w:val="00450A31"/>
    <w:rsid w:val="00451655"/>
    <w:rsid w:val="00452043"/>
    <w:rsid w:val="00453B10"/>
    <w:rsid w:val="00455E70"/>
    <w:rsid w:val="00463684"/>
    <w:rsid w:val="00465686"/>
    <w:rsid w:val="0049062F"/>
    <w:rsid w:val="00491077"/>
    <w:rsid w:val="004916D6"/>
    <w:rsid w:val="0049393C"/>
    <w:rsid w:val="004A630D"/>
    <w:rsid w:val="004B0991"/>
    <w:rsid w:val="004B2B6C"/>
    <w:rsid w:val="004C0F2C"/>
    <w:rsid w:val="004C1702"/>
    <w:rsid w:val="004D26F1"/>
    <w:rsid w:val="004D30FE"/>
    <w:rsid w:val="004D4C3F"/>
    <w:rsid w:val="004D4FDA"/>
    <w:rsid w:val="004D5428"/>
    <w:rsid w:val="004E2BE1"/>
    <w:rsid w:val="004E76E4"/>
    <w:rsid w:val="004E7C2D"/>
    <w:rsid w:val="004F12ED"/>
    <w:rsid w:val="004F2EDE"/>
    <w:rsid w:val="004F4F1D"/>
    <w:rsid w:val="005045DC"/>
    <w:rsid w:val="0051321D"/>
    <w:rsid w:val="00524665"/>
    <w:rsid w:val="00534473"/>
    <w:rsid w:val="00535F93"/>
    <w:rsid w:val="0053600C"/>
    <w:rsid w:val="00536BA6"/>
    <w:rsid w:val="00542E33"/>
    <w:rsid w:val="00547A17"/>
    <w:rsid w:val="00550A01"/>
    <w:rsid w:val="005528F8"/>
    <w:rsid w:val="00554965"/>
    <w:rsid w:val="005610EC"/>
    <w:rsid w:val="00572BEA"/>
    <w:rsid w:val="00574A64"/>
    <w:rsid w:val="00580045"/>
    <w:rsid w:val="00582572"/>
    <w:rsid w:val="0058649E"/>
    <w:rsid w:val="0059070E"/>
    <w:rsid w:val="0059286B"/>
    <w:rsid w:val="00596ACC"/>
    <w:rsid w:val="0059732E"/>
    <w:rsid w:val="005A29CB"/>
    <w:rsid w:val="005A5BAD"/>
    <w:rsid w:val="005A6AF7"/>
    <w:rsid w:val="005A76D3"/>
    <w:rsid w:val="005B2B06"/>
    <w:rsid w:val="005B3F7D"/>
    <w:rsid w:val="005B69E4"/>
    <w:rsid w:val="005C4107"/>
    <w:rsid w:val="005C7BA4"/>
    <w:rsid w:val="005D0D74"/>
    <w:rsid w:val="005E3213"/>
    <w:rsid w:val="005E5C88"/>
    <w:rsid w:val="005E69CF"/>
    <w:rsid w:val="005F1437"/>
    <w:rsid w:val="00613C95"/>
    <w:rsid w:val="0061667C"/>
    <w:rsid w:val="0062212E"/>
    <w:rsid w:val="00624D50"/>
    <w:rsid w:val="006260C8"/>
    <w:rsid w:val="006304B4"/>
    <w:rsid w:val="00631FBF"/>
    <w:rsid w:val="00634A56"/>
    <w:rsid w:val="006371BE"/>
    <w:rsid w:val="00643504"/>
    <w:rsid w:val="0064565C"/>
    <w:rsid w:val="006462D3"/>
    <w:rsid w:val="0065342E"/>
    <w:rsid w:val="00653D42"/>
    <w:rsid w:val="00655484"/>
    <w:rsid w:val="0066577F"/>
    <w:rsid w:val="00670A7B"/>
    <w:rsid w:val="00671FB9"/>
    <w:rsid w:val="006751FC"/>
    <w:rsid w:val="00682FD9"/>
    <w:rsid w:val="0068313D"/>
    <w:rsid w:val="00683863"/>
    <w:rsid w:val="0068545F"/>
    <w:rsid w:val="006860AE"/>
    <w:rsid w:val="00687CCE"/>
    <w:rsid w:val="006A2B97"/>
    <w:rsid w:val="006A6E4E"/>
    <w:rsid w:val="006B2444"/>
    <w:rsid w:val="006B43EF"/>
    <w:rsid w:val="006C0426"/>
    <w:rsid w:val="006C12DF"/>
    <w:rsid w:val="006D2E5F"/>
    <w:rsid w:val="006D3CA8"/>
    <w:rsid w:val="006E1C44"/>
    <w:rsid w:val="006E5712"/>
    <w:rsid w:val="006F0353"/>
    <w:rsid w:val="006F340A"/>
    <w:rsid w:val="006F6AD1"/>
    <w:rsid w:val="00704C2D"/>
    <w:rsid w:val="007149C9"/>
    <w:rsid w:val="007149EB"/>
    <w:rsid w:val="0071578D"/>
    <w:rsid w:val="007237ED"/>
    <w:rsid w:val="00723BF6"/>
    <w:rsid w:val="00724B95"/>
    <w:rsid w:val="00725250"/>
    <w:rsid w:val="00726FB1"/>
    <w:rsid w:val="007304D3"/>
    <w:rsid w:val="007331A7"/>
    <w:rsid w:val="00733F5C"/>
    <w:rsid w:val="00737878"/>
    <w:rsid w:val="00741E9E"/>
    <w:rsid w:val="0075062A"/>
    <w:rsid w:val="00752C81"/>
    <w:rsid w:val="007578C8"/>
    <w:rsid w:val="00757DB3"/>
    <w:rsid w:val="0076502A"/>
    <w:rsid w:val="007653E8"/>
    <w:rsid w:val="007666FD"/>
    <w:rsid w:val="00767223"/>
    <w:rsid w:val="00771D6F"/>
    <w:rsid w:val="00780599"/>
    <w:rsid w:val="00784FB0"/>
    <w:rsid w:val="00785F92"/>
    <w:rsid w:val="00793A82"/>
    <w:rsid w:val="007952EB"/>
    <w:rsid w:val="00795AD9"/>
    <w:rsid w:val="007A62D4"/>
    <w:rsid w:val="007C7AC8"/>
    <w:rsid w:val="007D34FF"/>
    <w:rsid w:val="007D49C0"/>
    <w:rsid w:val="007D4E01"/>
    <w:rsid w:val="007D6062"/>
    <w:rsid w:val="007E15A5"/>
    <w:rsid w:val="007E3F9A"/>
    <w:rsid w:val="007E6087"/>
    <w:rsid w:val="007F0905"/>
    <w:rsid w:val="008022F7"/>
    <w:rsid w:val="008120ED"/>
    <w:rsid w:val="00820666"/>
    <w:rsid w:val="008212B0"/>
    <w:rsid w:val="00823212"/>
    <w:rsid w:val="00823A86"/>
    <w:rsid w:val="00826074"/>
    <w:rsid w:val="00834961"/>
    <w:rsid w:val="00837B14"/>
    <w:rsid w:val="0084183B"/>
    <w:rsid w:val="0084361D"/>
    <w:rsid w:val="00843654"/>
    <w:rsid w:val="00852CD7"/>
    <w:rsid w:val="00857061"/>
    <w:rsid w:val="00861855"/>
    <w:rsid w:val="00866C74"/>
    <w:rsid w:val="008671F5"/>
    <w:rsid w:val="008719CF"/>
    <w:rsid w:val="00872A99"/>
    <w:rsid w:val="00874576"/>
    <w:rsid w:val="00877936"/>
    <w:rsid w:val="00885EF4"/>
    <w:rsid w:val="00887BA9"/>
    <w:rsid w:val="008A062B"/>
    <w:rsid w:val="008A191F"/>
    <w:rsid w:val="008A332B"/>
    <w:rsid w:val="008A4227"/>
    <w:rsid w:val="008A482C"/>
    <w:rsid w:val="008B0BB0"/>
    <w:rsid w:val="008C06BF"/>
    <w:rsid w:val="008C2070"/>
    <w:rsid w:val="008C612C"/>
    <w:rsid w:val="008E26E4"/>
    <w:rsid w:val="008E7F88"/>
    <w:rsid w:val="008F3206"/>
    <w:rsid w:val="008F3739"/>
    <w:rsid w:val="008F3CC5"/>
    <w:rsid w:val="009058C9"/>
    <w:rsid w:val="0090624F"/>
    <w:rsid w:val="00910F19"/>
    <w:rsid w:val="00916E30"/>
    <w:rsid w:val="0092084C"/>
    <w:rsid w:val="0092267B"/>
    <w:rsid w:val="0092602F"/>
    <w:rsid w:val="009352F7"/>
    <w:rsid w:val="00946A74"/>
    <w:rsid w:val="00953D0F"/>
    <w:rsid w:val="009540E3"/>
    <w:rsid w:val="00961EB4"/>
    <w:rsid w:val="009621DC"/>
    <w:rsid w:val="00965EA9"/>
    <w:rsid w:val="00972A25"/>
    <w:rsid w:val="0097437A"/>
    <w:rsid w:val="00985BAC"/>
    <w:rsid w:val="00986F79"/>
    <w:rsid w:val="00991099"/>
    <w:rsid w:val="009929FC"/>
    <w:rsid w:val="00993C70"/>
    <w:rsid w:val="00995560"/>
    <w:rsid w:val="0099556F"/>
    <w:rsid w:val="009971EB"/>
    <w:rsid w:val="00997556"/>
    <w:rsid w:val="009A2F1F"/>
    <w:rsid w:val="009A53C6"/>
    <w:rsid w:val="009A5F7A"/>
    <w:rsid w:val="009A6E6C"/>
    <w:rsid w:val="009A6FE9"/>
    <w:rsid w:val="009A7CF7"/>
    <w:rsid w:val="009B0E30"/>
    <w:rsid w:val="009B18E8"/>
    <w:rsid w:val="009B72C2"/>
    <w:rsid w:val="009D1AA9"/>
    <w:rsid w:val="009D333F"/>
    <w:rsid w:val="009E0BCA"/>
    <w:rsid w:val="009E0C7A"/>
    <w:rsid w:val="009E3335"/>
    <w:rsid w:val="009E5021"/>
    <w:rsid w:val="009E5516"/>
    <w:rsid w:val="009E690F"/>
    <w:rsid w:val="009F4D7E"/>
    <w:rsid w:val="009F5866"/>
    <w:rsid w:val="009F6E49"/>
    <w:rsid w:val="009F7854"/>
    <w:rsid w:val="00A00590"/>
    <w:rsid w:val="00A02FA9"/>
    <w:rsid w:val="00A03DDA"/>
    <w:rsid w:val="00A11C86"/>
    <w:rsid w:val="00A1759F"/>
    <w:rsid w:val="00A212B7"/>
    <w:rsid w:val="00A21D12"/>
    <w:rsid w:val="00A23C45"/>
    <w:rsid w:val="00A25048"/>
    <w:rsid w:val="00A250ED"/>
    <w:rsid w:val="00A328C0"/>
    <w:rsid w:val="00A3467B"/>
    <w:rsid w:val="00A34CB2"/>
    <w:rsid w:val="00A37228"/>
    <w:rsid w:val="00A427CC"/>
    <w:rsid w:val="00A4371B"/>
    <w:rsid w:val="00A57138"/>
    <w:rsid w:val="00A65A05"/>
    <w:rsid w:val="00A66EE6"/>
    <w:rsid w:val="00A76D07"/>
    <w:rsid w:val="00A872B3"/>
    <w:rsid w:val="00A87A78"/>
    <w:rsid w:val="00A9121F"/>
    <w:rsid w:val="00A97423"/>
    <w:rsid w:val="00A97CBD"/>
    <w:rsid w:val="00AA4462"/>
    <w:rsid w:val="00AB6B06"/>
    <w:rsid w:val="00AC3B59"/>
    <w:rsid w:val="00AD38EA"/>
    <w:rsid w:val="00AD57E9"/>
    <w:rsid w:val="00AD6D76"/>
    <w:rsid w:val="00AE3B73"/>
    <w:rsid w:val="00AF06E7"/>
    <w:rsid w:val="00AF7862"/>
    <w:rsid w:val="00B00DCD"/>
    <w:rsid w:val="00B046CD"/>
    <w:rsid w:val="00B05567"/>
    <w:rsid w:val="00B133DD"/>
    <w:rsid w:val="00B14509"/>
    <w:rsid w:val="00B14CC2"/>
    <w:rsid w:val="00B16E35"/>
    <w:rsid w:val="00B21E5A"/>
    <w:rsid w:val="00B24052"/>
    <w:rsid w:val="00B25890"/>
    <w:rsid w:val="00B3081A"/>
    <w:rsid w:val="00B34135"/>
    <w:rsid w:val="00B43F21"/>
    <w:rsid w:val="00B44C16"/>
    <w:rsid w:val="00B50493"/>
    <w:rsid w:val="00B5490F"/>
    <w:rsid w:val="00B5662E"/>
    <w:rsid w:val="00B56AB6"/>
    <w:rsid w:val="00B6249D"/>
    <w:rsid w:val="00B65EC6"/>
    <w:rsid w:val="00B72623"/>
    <w:rsid w:val="00B73E1B"/>
    <w:rsid w:val="00B775E4"/>
    <w:rsid w:val="00B778D8"/>
    <w:rsid w:val="00B77C37"/>
    <w:rsid w:val="00B9173F"/>
    <w:rsid w:val="00B93FB1"/>
    <w:rsid w:val="00B94501"/>
    <w:rsid w:val="00B95E2C"/>
    <w:rsid w:val="00B96219"/>
    <w:rsid w:val="00BA33DC"/>
    <w:rsid w:val="00BA728B"/>
    <w:rsid w:val="00BB2E60"/>
    <w:rsid w:val="00BB37BF"/>
    <w:rsid w:val="00BB7DA8"/>
    <w:rsid w:val="00BD2729"/>
    <w:rsid w:val="00BD2BE0"/>
    <w:rsid w:val="00BD30F7"/>
    <w:rsid w:val="00BD73C0"/>
    <w:rsid w:val="00BE59CF"/>
    <w:rsid w:val="00BF30F0"/>
    <w:rsid w:val="00BF6954"/>
    <w:rsid w:val="00BF6FA9"/>
    <w:rsid w:val="00C1798F"/>
    <w:rsid w:val="00C20761"/>
    <w:rsid w:val="00C257D7"/>
    <w:rsid w:val="00C40157"/>
    <w:rsid w:val="00C40679"/>
    <w:rsid w:val="00C40714"/>
    <w:rsid w:val="00C41FC2"/>
    <w:rsid w:val="00C43257"/>
    <w:rsid w:val="00C43509"/>
    <w:rsid w:val="00C46892"/>
    <w:rsid w:val="00C54F82"/>
    <w:rsid w:val="00C60187"/>
    <w:rsid w:val="00C61E32"/>
    <w:rsid w:val="00C72118"/>
    <w:rsid w:val="00C857BC"/>
    <w:rsid w:val="00C915CB"/>
    <w:rsid w:val="00CA0E13"/>
    <w:rsid w:val="00CA2223"/>
    <w:rsid w:val="00CA3C00"/>
    <w:rsid w:val="00CB0F85"/>
    <w:rsid w:val="00CC0863"/>
    <w:rsid w:val="00CC7590"/>
    <w:rsid w:val="00CC77A3"/>
    <w:rsid w:val="00CC7B4F"/>
    <w:rsid w:val="00CD2BCD"/>
    <w:rsid w:val="00CD70CA"/>
    <w:rsid w:val="00CD7C9D"/>
    <w:rsid w:val="00CD7EF3"/>
    <w:rsid w:val="00CE3F9A"/>
    <w:rsid w:val="00CE45F3"/>
    <w:rsid w:val="00CF380F"/>
    <w:rsid w:val="00CF49C9"/>
    <w:rsid w:val="00D012F6"/>
    <w:rsid w:val="00D121B3"/>
    <w:rsid w:val="00D13676"/>
    <w:rsid w:val="00D14671"/>
    <w:rsid w:val="00D15893"/>
    <w:rsid w:val="00D15C7B"/>
    <w:rsid w:val="00D3085C"/>
    <w:rsid w:val="00D31975"/>
    <w:rsid w:val="00D32182"/>
    <w:rsid w:val="00D41770"/>
    <w:rsid w:val="00D42CCB"/>
    <w:rsid w:val="00D45958"/>
    <w:rsid w:val="00D47E80"/>
    <w:rsid w:val="00D50FB2"/>
    <w:rsid w:val="00D556EA"/>
    <w:rsid w:val="00D61978"/>
    <w:rsid w:val="00D654BC"/>
    <w:rsid w:val="00D66193"/>
    <w:rsid w:val="00D82C64"/>
    <w:rsid w:val="00D839E2"/>
    <w:rsid w:val="00D84F99"/>
    <w:rsid w:val="00D85B8C"/>
    <w:rsid w:val="00D85C11"/>
    <w:rsid w:val="00D85FB9"/>
    <w:rsid w:val="00D97B85"/>
    <w:rsid w:val="00DA0AD7"/>
    <w:rsid w:val="00DB0DFC"/>
    <w:rsid w:val="00DB3F2B"/>
    <w:rsid w:val="00DC301A"/>
    <w:rsid w:val="00DC6862"/>
    <w:rsid w:val="00DE435E"/>
    <w:rsid w:val="00DF18AF"/>
    <w:rsid w:val="00DF1A2C"/>
    <w:rsid w:val="00DF2B69"/>
    <w:rsid w:val="00DF5EFA"/>
    <w:rsid w:val="00DF7E00"/>
    <w:rsid w:val="00E0755F"/>
    <w:rsid w:val="00E1000B"/>
    <w:rsid w:val="00E24820"/>
    <w:rsid w:val="00E308A2"/>
    <w:rsid w:val="00E4444A"/>
    <w:rsid w:val="00E5205B"/>
    <w:rsid w:val="00E55AC4"/>
    <w:rsid w:val="00E60A05"/>
    <w:rsid w:val="00E62AD2"/>
    <w:rsid w:val="00E64B9E"/>
    <w:rsid w:val="00E72B06"/>
    <w:rsid w:val="00E74AC0"/>
    <w:rsid w:val="00E7538D"/>
    <w:rsid w:val="00E76087"/>
    <w:rsid w:val="00E77C64"/>
    <w:rsid w:val="00E81A6E"/>
    <w:rsid w:val="00E81C05"/>
    <w:rsid w:val="00E86F48"/>
    <w:rsid w:val="00E87574"/>
    <w:rsid w:val="00E9019D"/>
    <w:rsid w:val="00E94F7E"/>
    <w:rsid w:val="00E95CD9"/>
    <w:rsid w:val="00E9638E"/>
    <w:rsid w:val="00EA2929"/>
    <w:rsid w:val="00EA3160"/>
    <w:rsid w:val="00EA5018"/>
    <w:rsid w:val="00EB1FB2"/>
    <w:rsid w:val="00EC3099"/>
    <w:rsid w:val="00ED2925"/>
    <w:rsid w:val="00EE3AB4"/>
    <w:rsid w:val="00EF2E22"/>
    <w:rsid w:val="00EF3D93"/>
    <w:rsid w:val="00F044CF"/>
    <w:rsid w:val="00F12572"/>
    <w:rsid w:val="00F12AE2"/>
    <w:rsid w:val="00F1393E"/>
    <w:rsid w:val="00F17ADC"/>
    <w:rsid w:val="00F2799B"/>
    <w:rsid w:val="00F32A25"/>
    <w:rsid w:val="00F35B5C"/>
    <w:rsid w:val="00F37A74"/>
    <w:rsid w:val="00F41293"/>
    <w:rsid w:val="00F41467"/>
    <w:rsid w:val="00F4753B"/>
    <w:rsid w:val="00F51074"/>
    <w:rsid w:val="00F57EF8"/>
    <w:rsid w:val="00F627E4"/>
    <w:rsid w:val="00F6566B"/>
    <w:rsid w:val="00F66681"/>
    <w:rsid w:val="00F721AE"/>
    <w:rsid w:val="00F74909"/>
    <w:rsid w:val="00F81826"/>
    <w:rsid w:val="00F84774"/>
    <w:rsid w:val="00F9440C"/>
    <w:rsid w:val="00F969CF"/>
    <w:rsid w:val="00FA057D"/>
    <w:rsid w:val="00FB3EE8"/>
    <w:rsid w:val="00FC2A7A"/>
    <w:rsid w:val="00FD417C"/>
    <w:rsid w:val="00FE7087"/>
    <w:rsid w:val="00FE71C9"/>
    <w:rsid w:val="00FF0855"/>
    <w:rsid w:val="00FF2B18"/>
    <w:rsid w:val="00FF597B"/>
    <w:rsid w:val="00FF5ABC"/>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fill="f" fillcolor="white" stroke="f">
      <v:fill color="white" on="f"/>
      <v:stroke on="f"/>
    </o:shapedefaults>
    <o:shapelayout v:ext="edit">
      <o:idmap v:ext="edit" data="1"/>
    </o:shapelayout>
  </w:shapeDefaults>
  <w:decimalSymbol w:val="."/>
  <w:listSeparator w:val=","/>
  <w15:docId w15:val="{7510EC4B-32B9-4979-B07A-EAB531B42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anklin Gothic Book" w:eastAsiaTheme="minorHAnsi" w:hAnsi="Franklin Gothic Book" w:cstheme="minorBidi"/>
        <w:lang w:val="en-US" w:eastAsia="en-US" w:bidi="ar-SA"/>
      </w:rPr>
    </w:rPrDefault>
    <w:pPrDefault>
      <w:pPr>
        <w:spacing w:line="320" w:lineRule="exact"/>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70E"/>
    <w:pPr>
      <w:spacing w:before="120" w:line="240" w:lineRule="auto"/>
      <w:ind w:left="1440"/>
    </w:pPr>
    <w:rPr>
      <w:rFonts w:ascii="Times New Roman" w:hAnsi="Times New Roman"/>
      <w:color w:val="000000" w:themeColor="text1"/>
    </w:rPr>
  </w:style>
  <w:style w:type="paragraph" w:styleId="Heading1">
    <w:name w:val="heading 1"/>
    <w:next w:val="Normal"/>
    <w:link w:val="Heading1Char"/>
    <w:autoRedefine/>
    <w:uiPriority w:val="1"/>
    <w:qFormat/>
    <w:rsid w:val="00A1759F"/>
    <w:pPr>
      <w:keepNext/>
      <w:keepLines/>
      <w:numPr>
        <w:numId w:val="9"/>
      </w:numPr>
      <w:spacing w:before="120"/>
      <w:outlineLvl w:val="0"/>
    </w:pPr>
    <w:rPr>
      <w:rFonts w:ascii="Arial" w:eastAsiaTheme="majorEastAsia" w:hAnsi="Arial" w:cstheme="majorBidi"/>
      <w:b/>
      <w:bCs/>
      <w:color w:val="000000" w:themeColor="text1"/>
      <w:sz w:val="24"/>
      <w:szCs w:val="28"/>
    </w:rPr>
  </w:style>
  <w:style w:type="paragraph" w:styleId="Heading2">
    <w:name w:val="heading 2"/>
    <w:basedOn w:val="Normal"/>
    <w:next w:val="Normal"/>
    <w:link w:val="Heading2Char"/>
    <w:uiPriority w:val="9"/>
    <w:unhideWhenUsed/>
    <w:qFormat/>
    <w:rsid w:val="00A1759F"/>
    <w:pPr>
      <w:keepNext/>
      <w:keepLines/>
      <w:numPr>
        <w:ilvl w:val="1"/>
        <w:numId w:val="9"/>
      </w:numPr>
      <w:spacing w:before="160"/>
      <w:outlineLvl w:val="1"/>
    </w:pPr>
    <w:rPr>
      <w:rFonts w:ascii="Arial" w:eastAsiaTheme="majorEastAsia" w:hAnsi="Arial" w:cstheme="majorBidi"/>
      <w:bCs/>
      <w:sz w:val="24"/>
      <w:szCs w:val="26"/>
    </w:rPr>
  </w:style>
  <w:style w:type="paragraph" w:styleId="Heading3">
    <w:name w:val="heading 3"/>
    <w:basedOn w:val="Normal"/>
    <w:next w:val="Normal"/>
    <w:link w:val="Heading3Char"/>
    <w:uiPriority w:val="9"/>
    <w:unhideWhenUsed/>
    <w:qFormat/>
    <w:rsid w:val="001A4C3A"/>
    <w:pPr>
      <w:keepNext/>
      <w:keepLines/>
      <w:numPr>
        <w:ilvl w:val="2"/>
        <w:numId w:val="9"/>
      </w:numPr>
      <w:spacing w:before="200"/>
      <w:outlineLvl w:val="2"/>
    </w:pPr>
    <w:rPr>
      <w:rFonts w:ascii="Arial" w:eastAsiaTheme="majorEastAsia" w:hAnsi="Arial" w:cstheme="majorBidi"/>
      <w:b/>
      <w:bCs/>
      <w:color w:val="auto"/>
    </w:rPr>
  </w:style>
  <w:style w:type="paragraph" w:styleId="Heading4">
    <w:name w:val="heading 4"/>
    <w:basedOn w:val="Normal"/>
    <w:next w:val="Normal"/>
    <w:link w:val="Heading4Char"/>
    <w:uiPriority w:val="9"/>
    <w:unhideWhenUsed/>
    <w:qFormat/>
    <w:rsid w:val="001A4C3A"/>
    <w:pPr>
      <w:keepNext/>
      <w:keepLines/>
      <w:numPr>
        <w:ilvl w:val="3"/>
        <w:numId w:val="9"/>
      </w:numPr>
      <w:spacing w:before="200"/>
      <w:outlineLvl w:val="3"/>
    </w:pPr>
    <w:rPr>
      <w:rFonts w:ascii="Arial" w:eastAsiaTheme="majorEastAsia" w:hAnsi="Arial" w:cstheme="majorBidi"/>
      <w:b/>
      <w:bCs/>
      <w:i/>
      <w:iCs/>
      <w:color w:val="auto"/>
    </w:rPr>
  </w:style>
  <w:style w:type="paragraph" w:styleId="Heading5">
    <w:name w:val="heading 5"/>
    <w:basedOn w:val="Normal"/>
    <w:next w:val="Normal"/>
    <w:link w:val="Heading5Char"/>
    <w:uiPriority w:val="9"/>
    <w:semiHidden/>
    <w:unhideWhenUsed/>
    <w:qFormat/>
    <w:rsid w:val="00A1759F"/>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759F"/>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759F"/>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759F"/>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A1759F"/>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C7A"/>
    <w:pPr>
      <w:tabs>
        <w:tab w:val="center" w:pos="4680"/>
        <w:tab w:val="right" w:pos="9360"/>
      </w:tabs>
    </w:pPr>
  </w:style>
  <w:style w:type="character" w:customStyle="1" w:styleId="HeaderChar">
    <w:name w:val="Header Char"/>
    <w:basedOn w:val="DefaultParagraphFont"/>
    <w:link w:val="Header"/>
    <w:uiPriority w:val="99"/>
    <w:rsid w:val="009E0C7A"/>
  </w:style>
  <w:style w:type="paragraph" w:styleId="Footer">
    <w:name w:val="footer"/>
    <w:basedOn w:val="Normal"/>
    <w:link w:val="FooterChar"/>
    <w:uiPriority w:val="99"/>
    <w:unhideWhenUsed/>
    <w:rsid w:val="009E0C7A"/>
    <w:pPr>
      <w:tabs>
        <w:tab w:val="center" w:pos="4680"/>
        <w:tab w:val="right" w:pos="9360"/>
      </w:tabs>
    </w:pPr>
  </w:style>
  <w:style w:type="character" w:customStyle="1" w:styleId="FooterChar">
    <w:name w:val="Footer Char"/>
    <w:basedOn w:val="DefaultParagraphFont"/>
    <w:link w:val="Footer"/>
    <w:uiPriority w:val="99"/>
    <w:rsid w:val="009E0C7A"/>
  </w:style>
  <w:style w:type="paragraph" w:styleId="BalloonText">
    <w:name w:val="Balloon Text"/>
    <w:basedOn w:val="Normal"/>
    <w:link w:val="BalloonTextChar"/>
    <w:uiPriority w:val="99"/>
    <w:semiHidden/>
    <w:unhideWhenUsed/>
    <w:rsid w:val="009E0C7A"/>
    <w:rPr>
      <w:rFonts w:ascii="Tahoma" w:hAnsi="Tahoma" w:cs="Tahoma"/>
      <w:sz w:val="16"/>
      <w:szCs w:val="16"/>
    </w:rPr>
  </w:style>
  <w:style w:type="character" w:customStyle="1" w:styleId="BalloonTextChar">
    <w:name w:val="Balloon Text Char"/>
    <w:basedOn w:val="DefaultParagraphFont"/>
    <w:link w:val="BalloonText"/>
    <w:uiPriority w:val="99"/>
    <w:semiHidden/>
    <w:rsid w:val="009E0C7A"/>
    <w:rPr>
      <w:rFonts w:ascii="Tahoma" w:hAnsi="Tahoma" w:cs="Tahoma"/>
      <w:sz w:val="16"/>
      <w:szCs w:val="16"/>
    </w:rPr>
  </w:style>
  <w:style w:type="paragraph" w:styleId="ListParagraph">
    <w:name w:val="List Paragraph"/>
    <w:basedOn w:val="Normal"/>
    <w:uiPriority w:val="34"/>
    <w:qFormat/>
    <w:rsid w:val="00B65EC6"/>
    <w:pPr>
      <w:ind w:left="720"/>
      <w:contextualSpacing/>
    </w:pPr>
  </w:style>
  <w:style w:type="character" w:customStyle="1" w:styleId="Heading1Char">
    <w:name w:val="Heading 1 Char"/>
    <w:basedOn w:val="DefaultParagraphFont"/>
    <w:link w:val="Heading1"/>
    <w:uiPriority w:val="1"/>
    <w:rsid w:val="00A1759F"/>
    <w:rPr>
      <w:rFonts w:ascii="Arial" w:eastAsiaTheme="majorEastAsia" w:hAnsi="Arial" w:cstheme="majorBidi"/>
      <w:b/>
      <w:bCs/>
      <w:color w:val="000000" w:themeColor="text1"/>
      <w:sz w:val="24"/>
      <w:szCs w:val="28"/>
    </w:rPr>
  </w:style>
  <w:style w:type="paragraph" w:styleId="Subtitle">
    <w:name w:val="Subtitle"/>
    <w:basedOn w:val="Normal"/>
    <w:next w:val="Normal"/>
    <w:link w:val="SubtitleChar"/>
    <w:autoRedefine/>
    <w:uiPriority w:val="1"/>
    <w:qFormat/>
    <w:rsid w:val="00F12572"/>
    <w:pPr>
      <w:numPr>
        <w:ilvl w:val="1"/>
      </w:numPr>
      <w:tabs>
        <w:tab w:val="left" w:pos="0"/>
      </w:tabs>
      <w:spacing w:after="100" w:afterAutospacing="1" w:line="240" w:lineRule="exact"/>
      <w:ind w:left="1440"/>
      <w:jc w:val="center"/>
    </w:pPr>
    <w:rPr>
      <w:rFonts w:ascii="Arial" w:eastAsiaTheme="majorEastAsia" w:hAnsi="Arial" w:cstheme="majorBidi"/>
      <w:i/>
      <w:iCs/>
      <w:sz w:val="28"/>
      <w:szCs w:val="24"/>
      <w:u w:val="double"/>
    </w:rPr>
  </w:style>
  <w:style w:type="character" w:customStyle="1" w:styleId="SubtitleChar">
    <w:name w:val="Subtitle Char"/>
    <w:basedOn w:val="DefaultParagraphFont"/>
    <w:link w:val="Subtitle"/>
    <w:uiPriority w:val="1"/>
    <w:rsid w:val="00F12572"/>
    <w:rPr>
      <w:rFonts w:ascii="Arial" w:eastAsiaTheme="majorEastAsia" w:hAnsi="Arial" w:cstheme="majorBidi"/>
      <w:i/>
      <w:iCs/>
      <w:color w:val="000000" w:themeColor="text1"/>
      <w:sz w:val="28"/>
      <w:szCs w:val="24"/>
      <w:u w:val="double"/>
    </w:rPr>
  </w:style>
  <w:style w:type="paragraph" w:styleId="Title">
    <w:name w:val="Title"/>
    <w:next w:val="Normal"/>
    <w:link w:val="TitleChar"/>
    <w:uiPriority w:val="2"/>
    <w:qFormat/>
    <w:rsid w:val="006C12DF"/>
    <w:pPr>
      <w:spacing w:before="480" w:line="480" w:lineRule="auto"/>
      <w:contextualSpacing/>
      <w:jc w:val="center"/>
      <w:outlineLvl w:val="0"/>
    </w:pPr>
    <w:rPr>
      <w:rFonts w:ascii="Arial" w:eastAsiaTheme="majorEastAsia" w:hAnsi="Arial" w:cstheme="majorBidi"/>
      <w:b/>
      <w:color w:val="000000" w:themeColor="text1"/>
      <w:kern w:val="28"/>
      <w:sz w:val="32"/>
      <w:szCs w:val="52"/>
    </w:rPr>
  </w:style>
  <w:style w:type="character" w:customStyle="1" w:styleId="TitleChar">
    <w:name w:val="Title Char"/>
    <w:basedOn w:val="DefaultParagraphFont"/>
    <w:link w:val="Title"/>
    <w:uiPriority w:val="2"/>
    <w:rsid w:val="006C12DF"/>
    <w:rPr>
      <w:rFonts w:ascii="Arial" w:eastAsiaTheme="majorEastAsia" w:hAnsi="Arial" w:cstheme="majorBidi"/>
      <w:b/>
      <w:color w:val="000000" w:themeColor="text1"/>
      <w:kern w:val="28"/>
      <w:sz w:val="32"/>
      <w:szCs w:val="52"/>
    </w:rPr>
  </w:style>
  <w:style w:type="character" w:styleId="Strong">
    <w:name w:val="Strong"/>
    <w:basedOn w:val="DefaultParagraphFont"/>
    <w:uiPriority w:val="22"/>
    <w:qFormat/>
    <w:rsid w:val="00554965"/>
    <w:rPr>
      <w:rFonts w:ascii="Franklin Gothic Heavy" w:hAnsi="Franklin Gothic Heavy"/>
      <w:bCs/>
      <w:sz w:val="32"/>
    </w:rPr>
  </w:style>
  <w:style w:type="character" w:customStyle="1" w:styleId="Heading2Char">
    <w:name w:val="Heading 2 Char"/>
    <w:basedOn w:val="DefaultParagraphFont"/>
    <w:link w:val="Heading2"/>
    <w:uiPriority w:val="9"/>
    <w:rsid w:val="00A1759F"/>
    <w:rPr>
      <w:rFonts w:ascii="Arial" w:eastAsiaTheme="majorEastAsia" w:hAnsi="Arial" w:cstheme="majorBidi"/>
      <w:bCs/>
      <w:color w:val="000000" w:themeColor="text1"/>
      <w:sz w:val="24"/>
      <w:szCs w:val="26"/>
    </w:rPr>
  </w:style>
  <w:style w:type="numbering" w:customStyle="1" w:styleId="Headings">
    <w:name w:val="Headings"/>
    <w:uiPriority w:val="99"/>
    <w:rsid w:val="00A1759F"/>
    <w:pPr>
      <w:numPr>
        <w:numId w:val="1"/>
      </w:numPr>
    </w:pPr>
  </w:style>
  <w:style w:type="character" w:customStyle="1" w:styleId="Heading3Char">
    <w:name w:val="Heading 3 Char"/>
    <w:basedOn w:val="DefaultParagraphFont"/>
    <w:link w:val="Heading3"/>
    <w:uiPriority w:val="9"/>
    <w:rsid w:val="001A4C3A"/>
    <w:rPr>
      <w:rFonts w:ascii="Arial" w:eastAsiaTheme="majorEastAsia" w:hAnsi="Arial" w:cstheme="majorBidi"/>
      <w:b/>
      <w:bCs/>
    </w:rPr>
  </w:style>
  <w:style w:type="character" w:customStyle="1" w:styleId="Heading4Char">
    <w:name w:val="Heading 4 Char"/>
    <w:basedOn w:val="DefaultParagraphFont"/>
    <w:link w:val="Heading4"/>
    <w:uiPriority w:val="9"/>
    <w:rsid w:val="001A4C3A"/>
    <w:rPr>
      <w:rFonts w:ascii="Arial" w:eastAsiaTheme="majorEastAsia" w:hAnsi="Arial" w:cstheme="majorBidi"/>
      <w:b/>
      <w:bCs/>
      <w:i/>
      <w:iCs/>
    </w:rPr>
  </w:style>
  <w:style w:type="character" w:customStyle="1" w:styleId="Heading5Char">
    <w:name w:val="Heading 5 Char"/>
    <w:basedOn w:val="DefaultParagraphFont"/>
    <w:link w:val="Heading5"/>
    <w:uiPriority w:val="9"/>
    <w:semiHidden/>
    <w:rsid w:val="00A1759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759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759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75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A1759F"/>
    <w:rPr>
      <w:rFonts w:asciiTheme="majorHAnsi" w:eastAsiaTheme="majorEastAsia" w:hAnsiTheme="majorHAnsi" w:cstheme="majorBidi"/>
      <w:i/>
      <w:iCs/>
      <w:color w:val="404040" w:themeColor="text1" w:themeTint="BF"/>
    </w:rPr>
  </w:style>
  <w:style w:type="paragraph" w:customStyle="1" w:styleId="Table">
    <w:name w:val="Table"/>
    <w:basedOn w:val="Normal"/>
    <w:next w:val="Normal"/>
    <w:link w:val="TableChar"/>
    <w:autoRedefine/>
    <w:qFormat/>
    <w:rsid w:val="00A97CBD"/>
    <w:pPr>
      <w:numPr>
        <w:numId w:val="5"/>
      </w:numPr>
      <w:spacing w:before="240"/>
    </w:pPr>
    <w:rPr>
      <w:u w:val="single"/>
    </w:rPr>
  </w:style>
  <w:style w:type="numbering" w:customStyle="1" w:styleId="Tables">
    <w:name w:val="Tables"/>
    <w:uiPriority w:val="99"/>
    <w:rsid w:val="00A97CBD"/>
    <w:pPr>
      <w:numPr>
        <w:numId w:val="7"/>
      </w:numPr>
    </w:pPr>
  </w:style>
  <w:style w:type="character" w:customStyle="1" w:styleId="TableChar">
    <w:name w:val="Table Char"/>
    <w:basedOn w:val="DefaultParagraphFont"/>
    <w:link w:val="Table"/>
    <w:rsid w:val="00A97CBD"/>
    <w:rPr>
      <w:rFonts w:ascii="Times New Roman" w:hAnsi="Times New Roman"/>
      <w:color w:val="000000" w:themeColor="text1"/>
      <w:u w:val="single"/>
    </w:rPr>
  </w:style>
  <w:style w:type="numbering" w:customStyle="1" w:styleId="Figures">
    <w:name w:val="Figures"/>
    <w:uiPriority w:val="99"/>
    <w:rsid w:val="00C60187"/>
    <w:pPr>
      <w:numPr>
        <w:numId w:val="10"/>
      </w:numPr>
    </w:pPr>
  </w:style>
  <w:style w:type="paragraph" w:customStyle="1" w:styleId="Figure">
    <w:name w:val="Figure"/>
    <w:basedOn w:val="Normal"/>
    <w:next w:val="Normal"/>
    <w:link w:val="FigureChar"/>
    <w:qFormat/>
    <w:rsid w:val="00C60187"/>
    <w:pPr>
      <w:numPr>
        <w:numId w:val="2"/>
      </w:numPr>
      <w:spacing w:before="240"/>
    </w:pPr>
    <w:rPr>
      <w:u w:val="single"/>
    </w:rPr>
  </w:style>
  <w:style w:type="character" w:customStyle="1" w:styleId="FigureChar">
    <w:name w:val="Figure Char"/>
    <w:basedOn w:val="DefaultParagraphFont"/>
    <w:link w:val="Figure"/>
    <w:rsid w:val="00C60187"/>
    <w:rPr>
      <w:rFonts w:ascii="Times New Roman" w:hAnsi="Times New Roman"/>
      <w:color w:val="000000" w:themeColor="text1"/>
      <w:u w:val="single"/>
    </w:rPr>
  </w:style>
  <w:style w:type="character" w:styleId="Hyperlink">
    <w:name w:val="Hyperlink"/>
    <w:basedOn w:val="DefaultParagraphFont"/>
    <w:uiPriority w:val="99"/>
    <w:unhideWhenUsed/>
    <w:rsid w:val="00452043"/>
    <w:rPr>
      <w:color w:val="0000FF" w:themeColor="hyperlink"/>
      <w:u w:val="single"/>
    </w:rPr>
  </w:style>
  <w:style w:type="paragraph" w:customStyle="1" w:styleId="Equation">
    <w:name w:val="Equation"/>
    <w:basedOn w:val="Normal"/>
    <w:link w:val="EquationChar"/>
    <w:qFormat/>
    <w:rsid w:val="00F12572"/>
    <w:pPr>
      <w:numPr>
        <w:numId w:val="4"/>
      </w:numPr>
      <w:spacing w:before="240"/>
    </w:pPr>
    <w:rPr>
      <w:u w:val="single"/>
    </w:rPr>
  </w:style>
  <w:style w:type="numbering" w:customStyle="1" w:styleId="Equations">
    <w:name w:val="Equations"/>
    <w:uiPriority w:val="99"/>
    <w:rsid w:val="00F12572"/>
    <w:pPr>
      <w:numPr>
        <w:numId w:val="3"/>
      </w:numPr>
    </w:pPr>
  </w:style>
  <w:style w:type="character" w:customStyle="1" w:styleId="EquationChar">
    <w:name w:val="Equation Char"/>
    <w:basedOn w:val="DefaultParagraphFont"/>
    <w:link w:val="Equation"/>
    <w:rsid w:val="00F12572"/>
    <w:rPr>
      <w:rFonts w:ascii="Times New Roman" w:hAnsi="Times New Roman"/>
      <w:color w:val="000000" w:themeColor="text1"/>
      <w:u w:val="single"/>
    </w:rPr>
  </w:style>
  <w:style w:type="table" w:styleId="TableGrid">
    <w:name w:val="Table Grid"/>
    <w:basedOn w:val="TableNormal"/>
    <w:uiPriority w:val="59"/>
    <w:rsid w:val="009955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
    <w:name w:val="TableItem"/>
    <w:basedOn w:val="Normal"/>
    <w:link w:val="TableItemChar"/>
    <w:qFormat/>
    <w:rsid w:val="00135A83"/>
    <w:pPr>
      <w:ind w:left="144"/>
    </w:pPr>
  </w:style>
  <w:style w:type="character" w:styleId="FollowedHyperlink">
    <w:name w:val="FollowedHyperlink"/>
    <w:basedOn w:val="DefaultParagraphFont"/>
    <w:uiPriority w:val="99"/>
    <w:semiHidden/>
    <w:unhideWhenUsed/>
    <w:rsid w:val="007D49C0"/>
    <w:rPr>
      <w:color w:val="800080" w:themeColor="followedHyperlink"/>
      <w:u w:val="single"/>
    </w:rPr>
  </w:style>
  <w:style w:type="character" w:customStyle="1" w:styleId="TableItemChar">
    <w:name w:val="TableItem Char"/>
    <w:basedOn w:val="DefaultParagraphFont"/>
    <w:link w:val="TableItem"/>
    <w:rsid w:val="00135A83"/>
    <w:rPr>
      <w:rFonts w:ascii="Times New Roman" w:hAnsi="Times New Roman"/>
      <w:color w:val="000000" w:themeColor="text1"/>
    </w:rPr>
  </w:style>
  <w:style w:type="paragraph" w:styleId="TOCHeading">
    <w:name w:val="TOC Heading"/>
    <w:basedOn w:val="Heading1"/>
    <w:next w:val="Normal"/>
    <w:uiPriority w:val="39"/>
    <w:semiHidden/>
    <w:unhideWhenUsed/>
    <w:qFormat/>
    <w:rsid w:val="0071578D"/>
    <w:pPr>
      <w:numPr>
        <w:numId w:val="0"/>
      </w:numPr>
      <w:spacing w:before="480" w:line="276" w:lineRule="auto"/>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71578D"/>
    <w:pPr>
      <w:spacing w:after="100"/>
      <w:ind w:left="0"/>
    </w:pPr>
  </w:style>
  <w:style w:type="paragraph" w:styleId="TOC2">
    <w:name w:val="toc 2"/>
    <w:basedOn w:val="Normal"/>
    <w:next w:val="Normal"/>
    <w:autoRedefine/>
    <w:uiPriority w:val="39"/>
    <w:unhideWhenUsed/>
    <w:rsid w:val="0071578D"/>
    <w:pPr>
      <w:spacing w:after="100"/>
      <w:ind w:left="200"/>
    </w:pPr>
  </w:style>
  <w:style w:type="paragraph" w:styleId="TableofFigures">
    <w:name w:val="table of figures"/>
    <w:basedOn w:val="Normal"/>
    <w:next w:val="Normal"/>
    <w:uiPriority w:val="99"/>
    <w:semiHidden/>
    <w:unhideWhenUsed/>
    <w:rsid w:val="0071578D"/>
    <w:pPr>
      <w:ind w:left="0"/>
    </w:pPr>
  </w:style>
  <w:style w:type="paragraph" w:styleId="NoSpacing">
    <w:name w:val="No Spacing"/>
    <w:link w:val="NoSpacingChar"/>
    <w:uiPriority w:val="1"/>
    <w:qFormat/>
    <w:rsid w:val="00F969CF"/>
    <w:pPr>
      <w:spacing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F969CF"/>
    <w:rPr>
      <w:rFonts w:asciiTheme="minorHAnsi" w:eastAsiaTheme="minorEastAsia" w:hAnsiTheme="minorHAnsi"/>
      <w:sz w:val="22"/>
      <w:szCs w:val="22"/>
    </w:rPr>
  </w:style>
  <w:style w:type="paragraph" w:styleId="TOC3">
    <w:name w:val="toc 3"/>
    <w:basedOn w:val="Normal"/>
    <w:next w:val="Normal"/>
    <w:autoRedefine/>
    <w:uiPriority w:val="39"/>
    <w:unhideWhenUsed/>
    <w:rsid w:val="00BB7DA8"/>
    <w:pPr>
      <w:spacing w:after="100"/>
      <w:ind w:left="400"/>
    </w:pPr>
  </w:style>
  <w:style w:type="character" w:styleId="PlaceholderText">
    <w:name w:val="Placeholder Text"/>
    <w:basedOn w:val="DefaultParagraphFont"/>
    <w:uiPriority w:val="99"/>
    <w:semiHidden/>
    <w:rsid w:val="001638AB"/>
    <w:rPr>
      <w:color w:val="808080"/>
    </w:rPr>
  </w:style>
  <w:style w:type="paragraph" w:styleId="NormalWeb">
    <w:name w:val="Normal (Web)"/>
    <w:basedOn w:val="Normal"/>
    <w:uiPriority w:val="99"/>
    <w:semiHidden/>
    <w:unhideWhenUsed/>
    <w:rsid w:val="00784FB0"/>
    <w:pPr>
      <w:spacing w:before="100" w:beforeAutospacing="1" w:after="100" w:afterAutospacing="1"/>
      <w:ind w:left="0"/>
    </w:pPr>
    <w:rPr>
      <w:rFonts w:eastAsia="Times New Roman" w:cs="Times New Roman"/>
      <w:color w:val="auto"/>
      <w:sz w:val="24"/>
      <w:szCs w:val="24"/>
    </w:rPr>
  </w:style>
  <w:style w:type="paragraph" w:customStyle="1" w:styleId="Reference">
    <w:name w:val="Reference"/>
    <w:basedOn w:val="Figure"/>
    <w:autoRedefine/>
    <w:qFormat/>
    <w:rsid w:val="006F340A"/>
    <w:pPr>
      <w:numPr>
        <w:numId w:val="11"/>
      </w:numPr>
      <w:spacing w:before="120"/>
      <w:ind w:left="0" w:firstLine="15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513">
      <w:bodyDiv w:val="1"/>
      <w:marLeft w:val="0"/>
      <w:marRight w:val="0"/>
      <w:marTop w:val="0"/>
      <w:marBottom w:val="0"/>
      <w:divBdr>
        <w:top w:val="none" w:sz="0" w:space="0" w:color="auto"/>
        <w:left w:val="none" w:sz="0" w:space="0" w:color="auto"/>
        <w:bottom w:val="none" w:sz="0" w:space="0" w:color="auto"/>
        <w:right w:val="none" w:sz="0" w:space="0" w:color="auto"/>
      </w:divBdr>
    </w:div>
    <w:div w:id="54090656">
      <w:bodyDiv w:val="1"/>
      <w:marLeft w:val="0"/>
      <w:marRight w:val="0"/>
      <w:marTop w:val="0"/>
      <w:marBottom w:val="0"/>
      <w:divBdr>
        <w:top w:val="none" w:sz="0" w:space="0" w:color="auto"/>
        <w:left w:val="none" w:sz="0" w:space="0" w:color="auto"/>
        <w:bottom w:val="none" w:sz="0" w:space="0" w:color="auto"/>
        <w:right w:val="none" w:sz="0" w:space="0" w:color="auto"/>
      </w:divBdr>
    </w:div>
    <w:div w:id="166218663">
      <w:bodyDiv w:val="1"/>
      <w:marLeft w:val="0"/>
      <w:marRight w:val="0"/>
      <w:marTop w:val="0"/>
      <w:marBottom w:val="0"/>
      <w:divBdr>
        <w:top w:val="none" w:sz="0" w:space="0" w:color="auto"/>
        <w:left w:val="none" w:sz="0" w:space="0" w:color="auto"/>
        <w:bottom w:val="none" w:sz="0" w:space="0" w:color="auto"/>
        <w:right w:val="none" w:sz="0" w:space="0" w:color="auto"/>
      </w:divBdr>
      <w:divsChild>
        <w:div w:id="575745508">
          <w:marLeft w:val="0"/>
          <w:marRight w:val="0"/>
          <w:marTop w:val="0"/>
          <w:marBottom w:val="0"/>
          <w:divBdr>
            <w:top w:val="none" w:sz="0" w:space="0" w:color="auto"/>
            <w:left w:val="none" w:sz="0" w:space="0" w:color="auto"/>
            <w:bottom w:val="none" w:sz="0" w:space="0" w:color="auto"/>
            <w:right w:val="none" w:sz="0" w:space="0" w:color="auto"/>
          </w:divBdr>
          <w:divsChild>
            <w:div w:id="1767462902">
              <w:marLeft w:val="0"/>
              <w:marRight w:val="0"/>
              <w:marTop w:val="0"/>
              <w:marBottom w:val="0"/>
              <w:divBdr>
                <w:top w:val="none" w:sz="0" w:space="0" w:color="auto"/>
                <w:left w:val="none" w:sz="0" w:space="0" w:color="auto"/>
                <w:bottom w:val="none" w:sz="0" w:space="0" w:color="auto"/>
                <w:right w:val="none" w:sz="0" w:space="0" w:color="auto"/>
              </w:divBdr>
              <w:divsChild>
                <w:div w:id="19383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3409">
      <w:bodyDiv w:val="1"/>
      <w:marLeft w:val="0"/>
      <w:marRight w:val="0"/>
      <w:marTop w:val="0"/>
      <w:marBottom w:val="0"/>
      <w:divBdr>
        <w:top w:val="none" w:sz="0" w:space="0" w:color="auto"/>
        <w:left w:val="none" w:sz="0" w:space="0" w:color="auto"/>
        <w:bottom w:val="none" w:sz="0" w:space="0" w:color="auto"/>
        <w:right w:val="none" w:sz="0" w:space="0" w:color="auto"/>
      </w:divBdr>
    </w:div>
    <w:div w:id="192305911">
      <w:bodyDiv w:val="1"/>
      <w:marLeft w:val="0"/>
      <w:marRight w:val="0"/>
      <w:marTop w:val="0"/>
      <w:marBottom w:val="0"/>
      <w:divBdr>
        <w:top w:val="none" w:sz="0" w:space="0" w:color="auto"/>
        <w:left w:val="none" w:sz="0" w:space="0" w:color="auto"/>
        <w:bottom w:val="none" w:sz="0" w:space="0" w:color="auto"/>
        <w:right w:val="none" w:sz="0" w:space="0" w:color="auto"/>
      </w:divBdr>
    </w:div>
    <w:div w:id="277764422">
      <w:bodyDiv w:val="1"/>
      <w:marLeft w:val="0"/>
      <w:marRight w:val="0"/>
      <w:marTop w:val="0"/>
      <w:marBottom w:val="0"/>
      <w:divBdr>
        <w:top w:val="none" w:sz="0" w:space="0" w:color="auto"/>
        <w:left w:val="none" w:sz="0" w:space="0" w:color="auto"/>
        <w:bottom w:val="none" w:sz="0" w:space="0" w:color="auto"/>
        <w:right w:val="none" w:sz="0" w:space="0" w:color="auto"/>
      </w:divBdr>
    </w:div>
    <w:div w:id="341276836">
      <w:bodyDiv w:val="1"/>
      <w:marLeft w:val="0"/>
      <w:marRight w:val="0"/>
      <w:marTop w:val="0"/>
      <w:marBottom w:val="0"/>
      <w:divBdr>
        <w:top w:val="none" w:sz="0" w:space="0" w:color="auto"/>
        <w:left w:val="none" w:sz="0" w:space="0" w:color="auto"/>
        <w:bottom w:val="none" w:sz="0" w:space="0" w:color="auto"/>
        <w:right w:val="none" w:sz="0" w:space="0" w:color="auto"/>
      </w:divBdr>
    </w:div>
    <w:div w:id="524445347">
      <w:bodyDiv w:val="1"/>
      <w:marLeft w:val="0"/>
      <w:marRight w:val="0"/>
      <w:marTop w:val="0"/>
      <w:marBottom w:val="0"/>
      <w:divBdr>
        <w:top w:val="none" w:sz="0" w:space="0" w:color="auto"/>
        <w:left w:val="none" w:sz="0" w:space="0" w:color="auto"/>
        <w:bottom w:val="none" w:sz="0" w:space="0" w:color="auto"/>
        <w:right w:val="none" w:sz="0" w:space="0" w:color="auto"/>
      </w:divBdr>
    </w:div>
    <w:div w:id="655652570">
      <w:bodyDiv w:val="1"/>
      <w:marLeft w:val="0"/>
      <w:marRight w:val="0"/>
      <w:marTop w:val="0"/>
      <w:marBottom w:val="0"/>
      <w:divBdr>
        <w:top w:val="none" w:sz="0" w:space="0" w:color="auto"/>
        <w:left w:val="none" w:sz="0" w:space="0" w:color="auto"/>
        <w:bottom w:val="none" w:sz="0" w:space="0" w:color="auto"/>
        <w:right w:val="none" w:sz="0" w:space="0" w:color="auto"/>
      </w:divBdr>
    </w:div>
    <w:div w:id="762265557">
      <w:bodyDiv w:val="1"/>
      <w:marLeft w:val="0"/>
      <w:marRight w:val="0"/>
      <w:marTop w:val="0"/>
      <w:marBottom w:val="0"/>
      <w:divBdr>
        <w:top w:val="none" w:sz="0" w:space="0" w:color="auto"/>
        <w:left w:val="none" w:sz="0" w:space="0" w:color="auto"/>
        <w:bottom w:val="none" w:sz="0" w:space="0" w:color="auto"/>
        <w:right w:val="none" w:sz="0" w:space="0" w:color="auto"/>
      </w:divBdr>
      <w:divsChild>
        <w:div w:id="370112346">
          <w:marLeft w:val="274"/>
          <w:marRight w:val="0"/>
          <w:marTop w:val="120"/>
          <w:marBottom w:val="0"/>
          <w:divBdr>
            <w:top w:val="none" w:sz="0" w:space="0" w:color="auto"/>
            <w:left w:val="none" w:sz="0" w:space="0" w:color="auto"/>
            <w:bottom w:val="none" w:sz="0" w:space="0" w:color="auto"/>
            <w:right w:val="none" w:sz="0" w:space="0" w:color="auto"/>
          </w:divBdr>
        </w:div>
        <w:div w:id="1906991737">
          <w:marLeft w:val="864"/>
          <w:marRight w:val="0"/>
          <w:marTop w:val="120"/>
          <w:marBottom w:val="0"/>
          <w:divBdr>
            <w:top w:val="none" w:sz="0" w:space="0" w:color="auto"/>
            <w:left w:val="none" w:sz="0" w:space="0" w:color="auto"/>
            <w:bottom w:val="none" w:sz="0" w:space="0" w:color="auto"/>
            <w:right w:val="none" w:sz="0" w:space="0" w:color="auto"/>
          </w:divBdr>
        </w:div>
        <w:div w:id="1428118936">
          <w:marLeft w:val="864"/>
          <w:marRight w:val="0"/>
          <w:marTop w:val="120"/>
          <w:marBottom w:val="0"/>
          <w:divBdr>
            <w:top w:val="none" w:sz="0" w:space="0" w:color="auto"/>
            <w:left w:val="none" w:sz="0" w:space="0" w:color="auto"/>
            <w:bottom w:val="none" w:sz="0" w:space="0" w:color="auto"/>
            <w:right w:val="none" w:sz="0" w:space="0" w:color="auto"/>
          </w:divBdr>
        </w:div>
      </w:divsChild>
    </w:div>
    <w:div w:id="766273797">
      <w:bodyDiv w:val="1"/>
      <w:marLeft w:val="0"/>
      <w:marRight w:val="0"/>
      <w:marTop w:val="0"/>
      <w:marBottom w:val="0"/>
      <w:divBdr>
        <w:top w:val="none" w:sz="0" w:space="0" w:color="auto"/>
        <w:left w:val="none" w:sz="0" w:space="0" w:color="auto"/>
        <w:bottom w:val="none" w:sz="0" w:space="0" w:color="auto"/>
        <w:right w:val="none" w:sz="0" w:space="0" w:color="auto"/>
      </w:divBdr>
    </w:div>
    <w:div w:id="1259411067">
      <w:bodyDiv w:val="1"/>
      <w:marLeft w:val="0"/>
      <w:marRight w:val="0"/>
      <w:marTop w:val="0"/>
      <w:marBottom w:val="0"/>
      <w:divBdr>
        <w:top w:val="none" w:sz="0" w:space="0" w:color="auto"/>
        <w:left w:val="none" w:sz="0" w:space="0" w:color="auto"/>
        <w:bottom w:val="none" w:sz="0" w:space="0" w:color="auto"/>
        <w:right w:val="none" w:sz="0" w:space="0" w:color="auto"/>
      </w:divBdr>
    </w:div>
    <w:div w:id="1558323844">
      <w:bodyDiv w:val="1"/>
      <w:marLeft w:val="0"/>
      <w:marRight w:val="0"/>
      <w:marTop w:val="0"/>
      <w:marBottom w:val="0"/>
      <w:divBdr>
        <w:top w:val="none" w:sz="0" w:space="0" w:color="auto"/>
        <w:left w:val="none" w:sz="0" w:space="0" w:color="auto"/>
        <w:bottom w:val="none" w:sz="0" w:space="0" w:color="auto"/>
        <w:right w:val="none" w:sz="0" w:space="0" w:color="auto"/>
      </w:divBdr>
    </w:div>
    <w:div w:id="1737632351">
      <w:bodyDiv w:val="1"/>
      <w:marLeft w:val="0"/>
      <w:marRight w:val="0"/>
      <w:marTop w:val="0"/>
      <w:marBottom w:val="0"/>
      <w:divBdr>
        <w:top w:val="none" w:sz="0" w:space="0" w:color="auto"/>
        <w:left w:val="none" w:sz="0" w:space="0" w:color="auto"/>
        <w:bottom w:val="none" w:sz="0" w:space="0" w:color="auto"/>
        <w:right w:val="none" w:sz="0" w:space="0" w:color="auto"/>
      </w:divBdr>
    </w:div>
    <w:div w:id="1741978329">
      <w:bodyDiv w:val="1"/>
      <w:marLeft w:val="0"/>
      <w:marRight w:val="0"/>
      <w:marTop w:val="0"/>
      <w:marBottom w:val="0"/>
      <w:divBdr>
        <w:top w:val="none" w:sz="0" w:space="0" w:color="auto"/>
        <w:left w:val="none" w:sz="0" w:space="0" w:color="auto"/>
        <w:bottom w:val="none" w:sz="0" w:space="0" w:color="auto"/>
        <w:right w:val="none" w:sz="0" w:space="0" w:color="auto"/>
      </w:divBdr>
      <w:divsChild>
        <w:div w:id="214704855">
          <w:marLeft w:val="274"/>
          <w:marRight w:val="0"/>
          <w:marTop w:val="120"/>
          <w:marBottom w:val="0"/>
          <w:divBdr>
            <w:top w:val="none" w:sz="0" w:space="0" w:color="auto"/>
            <w:left w:val="none" w:sz="0" w:space="0" w:color="auto"/>
            <w:bottom w:val="none" w:sz="0" w:space="0" w:color="auto"/>
            <w:right w:val="none" w:sz="0" w:space="0" w:color="auto"/>
          </w:divBdr>
        </w:div>
        <w:div w:id="482158944">
          <w:marLeft w:val="864"/>
          <w:marRight w:val="0"/>
          <w:marTop w:val="120"/>
          <w:marBottom w:val="0"/>
          <w:divBdr>
            <w:top w:val="none" w:sz="0" w:space="0" w:color="auto"/>
            <w:left w:val="none" w:sz="0" w:space="0" w:color="auto"/>
            <w:bottom w:val="none" w:sz="0" w:space="0" w:color="auto"/>
            <w:right w:val="none" w:sz="0" w:space="0" w:color="auto"/>
          </w:divBdr>
        </w:div>
        <w:div w:id="1428891353">
          <w:marLeft w:val="864"/>
          <w:marRight w:val="0"/>
          <w:marTop w:val="120"/>
          <w:marBottom w:val="0"/>
          <w:divBdr>
            <w:top w:val="none" w:sz="0" w:space="0" w:color="auto"/>
            <w:left w:val="none" w:sz="0" w:space="0" w:color="auto"/>
            <w:bottom w:val="none" w:sz="0" w:space="0" w:color="auto"/>
            <w:right w:val="none" w:sz="0" w:space="0" w:color="auto"/>
          </w:divBdr>
        </w:div>
        <w:div w:id="1921328059">
          <w:marLeft w:val="274"/>
          <w:marRight w:val="0"/>
          <w:marTop w:val="120"/>
          <w:marBottom w:val="0"/>
          <w:divBdr>
            <w:top w:val="none" w:sz="0" w:space="0" w:color="auto"/>
            <w:left w:val="none" w:sz="0" w:space="0" w:color="auto"/>
            <w:bottom w:val="none" w:sz="0" w:space="0" w:color="auto"/>
            <w:right w:val="none" w:sz="0" w:space="0" w:color="auto"/>
          </w:divBdr>
        </w:div>
        <w:div w:id="1190099404">
          <w:marLeft w:val="864"/>
          <w:marRight w:val="0"/>
          <w:marTop w:val="120"/>
          <w:marBottom w:val="0"/>
          <w:divBdr>
            <w:top w:val="none" w:sz="0" w:space="0" w:color="auto"/>
            <w:left w:val="none" w:sz="0" w:space="0" w:color="auto"/>
            <w:bottom w:val="none" w:sz="0" w:space="0" w:color="auto"/>
            <w:right w:val="none" w:sz="0" w:space="0" w:color="auto"/>
          </w:divBdr>
        </w:div>
        <w:div w:id="988942139">
          <w:marLeft w:val="864"/>
          <w:marRight w:val="0"/>
          <w:marTop w:val="120"/>
          <w:marBottom w:val="0"/>
          <w:divBdr>
            <w:top w:val="none" w:sz="0" w:space="0" w:color="auto"/>
            <w:left w:val="none" w:sz="0" w:space="0" w:color="auto"/>
            <w:bottom w:val="none" w:sz="0" w:space="0" w:color="auto"/>
            <w:right w:val="none" w:sz="0" w:space="0" w:color="auto"/>
          </w:divBdr>
        </w:div>
      </w:divsChild>
    </w:div>
    <w:div w:id="182492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cotopic_vision" TargetMode="External"/><Relationship Id="rId18" Type="http://schemas.openxmlformats.org/officeDocument/2006/relationships/hyperlink" Target="http://en.wikipedia.org/wiki/Standard_illuminant" TargetMode="External"/><Relationship Id="rId26" Type="http://schemas.openxmlformats.org/officeDocument/2006/relationships/image" Target="media/image4.emf"/><Relationship Id="rId39"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hyperlink" Target="http://en.wikipedia.org/wiki/Mired" TargetMode="External"/><Relationship Id="rId34" Type="http://schemas.openxmlformats.org/officeDocument/2006/relationships/hyperlink" Target="http://en.wikipedia.org/wiki/Planck_constant" TargetMode="External"/><Relationship Id="rId42" Type="http://schemas.openxmlformats.org/officeDocument/2006/relationships/image" Target="media/image12.emf"/><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en.wikipedia.org/wiki/Photopic_vision" TargetMode="External"/><Relationship Id="rId17" Type="http://schemas.openxmlformats.org/officeDocument/2006/relationships/hyperlink" Target="http://en.wikipedia.org/wiki/Photopic_vision" TargetMode="External"/><Relationship Id="rId25" Type="http://schemas.openxmlformats.org/officeDocument/2006/relationships/image" Target="media/image3.png"/><Relationship Id="rId33" Type="http://schemas.openxmlformats.org/officeDocument/2006/relationships/image" Target="media/image7.jpeg"/><Relationship Id="rId38" Type="http://schemas.openxmlformats.org/officeDocument/2006/relationships/image" Target="media/image9.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en.wikipedia.org/wiki/Scotopic_vision" TargetMode="External"/><Relationship Id="rId20" Type="http://schemas.openxmlformats.org/officeDocument/2006/relationships/hyperlink" Target="http://en.wikipedia.org/wiki/Planckian_locus" TargetMode="External"/><Relationship Id="rId29" Type="http://schemas.openxmlformats.org/officeDocument/2006/relationships/image" Target="media/image5.emf"/><Relationship Id="rId41" Type="http://schemas.openxmlformats.org/officeDocument/2006/relationships/package" Target="embeddings/Microsoft_PowerPoint_Slide6.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Color_temperature" TargetMode="External"/><Relationship Id="rId24" Type="http://schemas.openxmlformats.org/officeDocument/2006/relationships/hyperlink" Target="http://en.wikipedia.org/wiki/International_Commission_on_Illumination" TargetMode="External"/><Relationship Id="rId32" Type="http://schemas.openxmlformats.org/officeDocument/2006/relationships/package" Target="embeddings/Microsoft_PowerPoint_Slide5.sldx"/><Relationship Id="rId37" Type="http://schemas.openxmlformats.org/officeDocument/2006/relationships/image" Target="media/image8.png"/><Relationship Id="rId40" Type="http://schemas.openxmlformats.org/officeDocument/2006/relationships/image" Target="media/image11.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en.wikipedia.org/wiki/Rod_cell" TargetMode="External"/><Relationship Id="rId23" Type="http://schemas.openxmlformats.org/officeDocument/2006/relationships/package" Target="embeddings/Microsoft_PowerPoint_Slide2.sldx"/><Relationship Id="rId28" Type="http://schemas.openxmlformats.org/officeDocument/2006/relationships/hyperlink" Target="http://cvrl.ioo.ucl.ac.uk/" TargetMode="External"/><Relationship Id="rId36" Type="http://schemas.openxmlformats.org/officeDocument/2006/relationships/hyperlink" Target="http://en.wikipedia.org/wiki/Boltzmann_constant" TargetMode="External"/><Relationship Id="rId49" Type="http://schemas.openxmlformats.org/officeDocument/2006/relationships/header" Target="header3.xml"/><Relationship Id="rId10" Type="http://schemas.openxmlformats.org/officeDocument/2006/relationships/package" Target="embeddings/Microsoft_PowerPoint_Slide1.sldx"/><Relationship Id="rId19" Type="http://schemas.openxmlformats.org/officeDocument/2006/relationships/hyperlink" Target="http://en.wikipedia.org/wiki/Mired" TargetMode="External"/><Relationship Id="rId31" Type="http://schemas.openxmlformats.org/officeDocument/2006/relationships/image" Target="media/image6.emf"/><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en.wikipedia.org/wiki/Cone_cell" TargetMode="External"/><Relationship Id="rId22" Type="http://schemas.openxmlformats.org/officeDocument/2006/relationships/image" Target="media/image2.emf"/><Relationship Id="rId27" Type="http://schemas.openxmlformats.org/officeDocument/2006/relationships/package" Target="embeddings/Microsoft_PowerPoint_Slide3.sldx"/><Relationship Id="rId30" Type="http://schemas.openxmlformats.org/officeDocument/2006/relationships/package" Target="embeddings/Microsoft_PowerPoint_Slide4.sldx"/><Relationship Id="rId35" Type="http://schemas.openxmlformats.org/officeDocument/2006/relationships/hyperlink" Target="http://en.wikipedia.org/wiki/Speed_of_light" TargetMode="External"/><Relationship Id="rId43" Type="http://schemas.openxmlformats.org/officeDocument/2006/relationships/package" Target="embeddings/Microsoft_PowerPoint_Slide7.sldx"/><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hamilto\My%20Documents\Intersil%20Report%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milfile2\JGETCHEL$\ColorCorrection\ColorCorrection.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Blackbody!$V$6</c:f>
          <c:strCache>
            <c:ptCount val="1"/>
            <c:pt idx="0">
              <c:v>X, Z vs. Color Temperature (Y = 1)  </c:v>
            </c:pt>
          </c:strCache>
        </c:strRef>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8.7067827047934809E-2"/>
          <c:y val="0.12962962962962962"/>
          <c:w val="0.79471580691915233"/>
          <c:h val="0.73056357538641004"/>
        </c:manualLayout>
      </c:layout>
      <c:scatterChart>
        <c:scatterStyle val="lineMarker"/>
        <c:varyColors val="0"/>
        <c:ser>
          <c:idx val="0"/>
          <c:order val="0"/>
          <c:tx>
            <c:strRef>
              <c:f>Blackbody!$M$2</c:f>
              <c:strCache>
                <c:ptCount val="1"/>
                <c:pt idx="0">
                  <c:v>X</c:v>
                </c:pt>
              </c:strCache>
            </c:strRef>
          </c:tx>
          <c:spPr>
            <a:ln w="19050" cap="rnd">
              <a:solidFill>
                <a:srgbClr val="C00000"/>
              </a:solidFill>
              <a:round/>
            </a:ln>
            <a:effectLst/>
          </c:spPr>
          <c:marker>
            <c:symbol val="none"/>
          </c:marker>
          <c:xVal>
            <c:numRef>
              <c:f>Blackbody!$B$3:$B$44</c:f>
              <c:numCache>
                <c:formatCode>0</c:formatCode>
                <c:ptCount val="42"/>
                <c:pt idx="0" formatCode="General">
                  <c:v>2000</c:v>
                </c:pt>
                <c:pt idx="1">
                  <c:v>2040.8163265306123</c:v>
                </c:pt>
                <c:pt idx="2">
                  <c:v>2083.3333333333335</c:v>
                </c:pt>
                <c:pt idx="3">
                  <c:v>2127.6595744680849</c:v>
                </c:pt>
                <c:pt idx="4">
                  <c:v>2173.913043478261</c:v>
                </c:pt>
                <c:pt idx="5">
                  <c:v>2222.2222222222222</c:v>
                </c:pt>
                <c:pt idx="6">
                  <c:v>2272.7272727272725</c:v>
                </c:pt>
                <c:pt idx="7">
                  <c:v>2325.5813953488373</c:v>
                </c:pt>
                <c:pt idx="8">
                  <c:v>2380.9523809523807</c:v>
                </c:pt>
                <c:pt idx="9">
                  <c:v>2439.0243902439024</c:v>
                </c:pt>
                <c:pt idx="10">
                  <c:v>2500</c:v>
                </c:pt>
                <c:pt idx="11">
                  <c:v>2564.102564102564</c:v>
                </c:pt>
                <c:pt idx="12">
                  <c:v>2631.5789473684213</c:v>
                </c:pt>
                <c:pt idx="13">
                  <c:v>2702.7027027027025</c:v>
                </c:pt>
                <c:pt idx="14">
                  <c:v>2777.7777777777778</c:v>
                </c:pt>
                <c:pt idx="15">
                  <c:v>2857.1428571428573</c:v>
                </c:pt>
                <c:pt idx="16">
                  <c:v>2941.1764705882351</c:v>
                </c:pt>
                <c:pt idx="17">
                  <c:v>2962</c:v>
                </c:pt>
                <c:pt idx="18">
                  <c:v>3030.3030303030305</c:v>
                </c:pt>
                <c:pt idx="19">
                  <c:v>3125</c:v>
                </c:pt>
                <c:pt idx="20">
                  <c:v>3225.8064516129034</c:v>
                </c:pt>
                <c:pt idx="21">
                  <c:v>3333.3333333333335</c:v>
                </c:pt>
                <c:pt idx="22">
                  <c:v>3448.2758620689656</c:v>
                </c:pt>
                <c:pt idx="23">
                  <c:v>3571.4285714285716</c:v>
                </c:pt>
                <c:pt idx="24">
                  <c:v>3703.7037037037039</c:v>
                </c:pt>
                <c:pt idx="25">
                  <c:v>3846.1538461538462</c:v>
                </c:pt>
                <c:pt idx="26">
                  <c:v>4000</c:v>
                </c:pt>
                <c:pt idx="27">
                  <c:v>4166.666666666667</c:v>
                </c:pt>
                <c:pt idx="28">
                  <c:v>4347.826086956522</c:v>
                </c:pt>
                <c:pt idx="29">
                  <c:v>4545.454545454545</c:v>
                </c:pt>
                <c:pt idx="30">
                  <c:v>4761.9047619047615</c:v>
                </c:pt>
                <c:pt idx="31">
                  <c:v>5000</c:v>
                </c:pt>
                <c:pt idx="32">
                  <c:v>5263.1578947368425</c:v>
                </c:pt>
                <c:pt idx="33">
                  <c:v>5555.5555555555557</c:v>
                </c:pt>
                <c:pt idx="34">
                  <c:v>5882.3529411764703</c:v>
                </c:pt>
                <c:pt idx="35">
                  <c:v>6250</c:v>
                </c:pt>
                <c:pt idx="36">
                  <c:v>6666.666666666667</c:v>
                </c:pt>
                <c:pt idx="37">
                  <c:v>7142.8571428571431</c:v>
                </c:pt>
                <c:pt idx="38">
                  <c:v>7692.3076923076924</c:v>
                </c:pt>
                <c:pt idx="39">
                  <c:v>8333.3333333333339</c:v>
                </c:pt>
                <c:pt idx="40">
                  <c:v>9090.9090909090901</c:v>
                </c:pt>
                <c:pt idx="41">
                  <c:v>10000</c:v>
                </c:pt>
              </c:numCache>
            </c:numRef>
          </c:xVal>
          <c:yVal>
            <c:numRef>
              <c:f>Blackbody!$M$3:$M$44</c:f>
              <c:numCache>
                <c:formatCode>0.0000</c:formatCode>
                <c:ptCount val="42"/>
                <c:pt idx="0">
                  <c:v>1.2721434331531314</c:v>
                </c:pt>
                <c:pt idx="1">
                  <c:v>1.2593814270966335</c:v>
                </c:pt>
                <c:pt idx="2">
                  <c:v>1.2469093266565523</c:v>
                </c:pt>
                <c:pt idx="3">
                  <c:v>1.2341851702292836</c:v>
                </c:pt>
                <c:pt idx="4">
                  <c:v>1.2218233870803603</c:v>
                </c:pt>
                <c:pt idx="5">
                  <c:v>1.2095795378759537</c:v>
                </c:pt>
                <c:pt idx="6">
                  <c:v>1.1972602889433084</c:v>
                </c:pt>
                <c:pt idx="7">
                  <c:v>1.1851645940761777</c:v>
                </c:pt>
                <c:pt idx="8">
                  <c:v>1.1733253627544165</c:v>
                </c:pt>
                <c:pt idx="9">
                  <c:v>1.1615750689605759</c:v>
                </c:pt>
                <c:pt idx="10">
                  <c:v>1.1499751203271174</c:v>
                </c:pt>
                <c:pt idx="11">
                  <c:v>1.1385808294218482</c:v>
                </c:pt>
                <c:pt idx="12">
                  <c:v>1.1272807996161089</c:v>
                </c:pt>
                <c:pt idx="13">
                  <c:v>1.1163007621043657</c:v>
                </c:pt>
                <c:pt idx="14">
                  <c:v>1.1055377667058284</c:v>
                </c:pt>
                <c:pt idx="15">
                  <c:v>1.095052310022155</c:v>
                </c:pt>
                <c:pt idx="16">
                  <c:v>1.0847789259799776</c:v>
                </c:pt>
                <c:pt idx="17">
                  <c:v>1.0823421506505009</c:v>
                </c:pt>
                <c:pt idx="18">
                  <c:v>1.0747902643820915</c:v>
                </c:pt>
                <c:pt idx="19">
                  <c:v>1.065050041158025</c:v>
                </c:pt>
                <c:pt idx="20">
                  <c:v>1.0556360697105873</c:v>
                </c:pt>
                <c:pt idx="21">
                  <c:v>1.0466127348366738</c:v>
                </c:pt>
                <c:pt idx="22">
                  <c:v>1.0378875570974087</c:v>
                </c:pt>
                <c:pt idx="23">
                  <c:v>1.0295457088573843</c:v>
                </c:pt>
                <c:pt idx="24">
                  <c:v>1.0215414530930376</c:v>
                </c:pt>
                <c:pt idx="25">
                  <c:v>1.0140162621247086</c:v>
                </c:pt>
                <c:pt idx="26">
                  <c:v>1.0068912694736643</c:v>
                </c:pt>
                <c:pt idx="27">
                  <c:v>1.000216058010633</c:v>
                </c:pt>
                <c:pt idx="28">
                  <c:v>0.99403736516834817</c:v>
                </c:pt>
                <c:pt idx="29">
                  <c:v>0.98836982590239586</c:v>
                </c:pt>
                <c:pt idx="30">
                  <c:v>0.98319531261814519</c:v>
                </c:pt>
                <c:pt idx="31">
                  <c:v>0.97858551559657203</c:v>
                </c:pt>
                <c:pt idx="32">
                  <c:v>0.97454910538106831</c:v>
                </c:pt>
                <c:pt idx="33">
                  <c:v>0.97110221355621795</c:v>
                </c:pt>
                <c:pt idx="34">
                  <c:v>0.96829260762920066</c:v>
                </c:pt>
                <c:pt idx="35">
                  <c:v>0.96612251396499427</c:v>
                </c:pt>
                <c:pt idx="36">
                  <c:v>0.96462893687902684</c:v>
                </c:pt>
                <c:pt idx="37">
                  <c:v>0.96383762130680362</c:v>
                </c:pt>
                <c:pt idx="38">
                  <c:v>0.96377208128809033</c:v>
                </c:pt>
                <c:pt idx="39">
                  <c:v>0.96445865495968819</c:v>
                </c:pt>
                <c:pt idx="40">
                  <c:v>0.96592453742893125</c:v>
                </c:pt>
                <c:pt idx="41">
                  <c:v>0.96819339539543026</c:v>
                </c:pt>
              </c:numCache>
            </c:numRef>
          </c:yVal>
          <c:smooth val="0"/>
        </c:ser>
        <c:ser>
          <c:idx val="1"/>
          <c:order val="1"/>
          <c:tx>
            <c:strRef>
              <c:f>Blackbody!$O$2</c:f>
              <c:strCache>
                <c:ptCount val="1"/>
                <c:pt idx="0">
                  <c:v>Z</c:v>
                </c:pt>
              </c:strCache>
            </c:strRef>
          </c:tx>
          <c:spPr>
            <a:ln w="19050" cap="rnd">
              <a:solidFill>
                <a:srgbClr val="002060"/>
              </a:solidFill>
              <a:round/>
            </a:ln>
            <a:effectLst/>
          </c:spPr>
          <c:marker>
            <c:symbol val="none"/>
          </c:marker>
          <c:xVal>
            <c:numRef>
              <c:f>Blackbody!$B$3:$B$44</c:f>
              <c:numCache>
                <c:formatCode>0</c:formatCode>
                <c:ptCount val="42"/>
                <c:pt idx="0" formatCode="General">
                  <c:v>2000</c:v>
                </c:pt>
                <c:pt idx="1">
                  <c:v>2040.8163265306123</c:v>
                </c:pt>
                <c:pt idx="2">
                  <c:v>2083.3333333333335</c:v>
                </c:pt>
                <c:pt idx="3">
                  <c:v>2127.6595744680849</c:v>
                </c:pt>
                <c:pt idx="4">
                  <c:v>2173.913043478261</c:v>
                </c:pt>
                <c:pt idx="5">
                  <c:v>2222.2222222222222</c:v>
                </c:pt>
                <c:pt idx="6">
                  <c:v>2272.7272727272725</c:v>
                </c:pt>
                <c:pt idx="7">
                  <c:v>2325.5813953488373</c:v>
                </c:pt>
                <c:pt idx="8">
                  <c:v>2380.9523809523807</c:v>
                </c:pt>
                <c:pt idx="9">
                  <c:v>2439.0243902439024</c:v>
                </c:pt>
                <c:pt idx="10">
                  <c:v>2500</c:v>
                </c:pt>
                <c:pt idx="11">
                  <c:v>2564.102564102564</c:v>
                </c:pt>
                <c:pt idx="12">
                  <c:v>2631.5789473684213</c:v>
                </c:pt>
                <c:pt idx="13">
                  <c:v>2702.7027027027025</c:v>
                </c:pt>
                <c:pt idx="14">
                  <c:v>2777.7777777777778</c:v>
                </c:pt>
                <c:pt idx="15">
                  <c:v>2857.1428571428573</c:v>
                </c:pt>
                <c:pt idx="16">
                  <c:v>2941.1764705882351</c:v>
                </c:pt>
                <c:pt idx="17">
                  <c:v>2962</c:v>
                </c:pt>
                <c:pt idx="18">
                  <c:v>3030.3030303030305</c:v>
                </c:pt>
                <c:pt idx="19">
                  <c:v>3125</c:v>
                </c:pt>
                <c:pt idx="20">
                  <c:v>3225.8064516129034</c:v>
                </c:pt>
                <c:pt idx="21">
                  <c:v>3333.3333333333335</c:v>
                </c:pt>
                <c:pt idx="22">
                  <c:v>3448.2758620689656</c:v>
                </c:pt>
                <c:pt idx="23">
                  <c:v>3571.4285714285716</c:v>
                </c:pt>
                <c:pt idx="24">
                  <c:v>3703.7037037037039</c:v>
                </c:pt>
                <c:pt idx="25">
                  <c:v>3846.1538461538462</c:v>
                </c:pt>
                <c:pt idx="26">
                  <c:v>4000</c:v>
                </c:pt>
                <c:pt idx="27">
                  <c:v>4166.666666666667</c:v>
                </c:pt>
                <c:pt idx="28">
                  <c:v>4347.826086956522</c:v>
                </c:pt>
                <c:pt idx="29">
                  <c:v>4545.454545454545</c:v>
                </c:pt>
                <c:pt idx="30">
                  <c:v>4761.9047619047615</c:v>
                </c:pt>
                <c:pt idx="31">
                  <c:v>5000</c:v>
                </c:pt>
                <c:pt idx="32">
                  <c:v>5263.1578947368425</c:v>
                </c:pt>
                <c:pt idx="33">
                  <c:v>5555.5555555555557</c:v>
                </c:pt>
                <c:pt idx="34">
                  <c:v>5882.3529411764703</c:v>
                </c:pt>
                <c:pt idx="35">
                  <c:v>6250</c:v>
                </c:pt>
                <c:pt idx="36">
                  <c:v>6666.666666666667</c:v>
                </c:pt>
                <c:pt idx="37">
                  <c:v>7142.8571428571431</c:v>
                </c:pt>
                <c:pt idx="38">
                  <c:v>7692.3076923076924</c:v>
                </c:pt>
                <c:pt idx="39">
                  <c:v>8333.3333333333339</c:v>
                </c:pt>
                <c:pt idx="40">
                  <c:v>9090.9090909090901</c:v>
                </c:pt>
                <c:pt idx="41">
                  <c:v>10000</c:v>
                </c:pt>
              </c:numCache>
            </c:numRef>
          </c:xVal>
          <c:yVal>
            <c:numRef>
              <c:f>Blackbody!$O$3:$O$44</c:f>
              <c:numCache>
                <c:formatCode>0.0000</c:formatCode>
                <c:ptCount val="42"/>
                <c:pt idx="0">
                  <c:v>0.1368857628987907</c:v>
                </c:pt>
                <c:pt idx="1">
                  <c:v>0.1455027209733529</c:v>
                </c:pt>
                <c:pt idx="2">
                  <c:v>0.15451266331973956</c:v>
                </c:pt>
                <c:pt idx="3">
                  <c:v>0.16435956885808539</c:v>
                </c:pt>
                <c:pt idx="4">
                  <c:v>0.17461897967732468</c:v>
                </c:pt>
                <c:pt idx="5">
                  <c:v>0.18551868731577381</c:v>
                </c:pt>
                <c:pt idx="6">
                  <c:v>0.19730034530239005</c:v>
                </c:pt>
                <c:pt idx="7">
                  <c:v>0.20974457619278336</c:v>
                </c:pt>
                <c:pt idx="8">
                  <c:v>0.22285418111330638</c:v>
                </c:pt>
                <c:pt idx="9">
                  <c:v>0.23687223543651403</c:v>
                </c:pt>
                <c:pt idx="10">
                  <c:v>0.25180428439078884</c:v>
                </c:pt>
                <c:pt idx="11">
                  <c:v>0.26765092479851749</c:v>
                </c:pt>
                <c:pt idx="12">
                  <c:v>0.28465875178972166</c:v>
                </c:pt>
                <c:pt idx="13">
                  <c:v>0.30257037269629866</c:v>
                </c:pt>
                <c:pt idx="14">
                  <c:v>0.32162375072587601</c:v>
                </c:pt>
                <c:pt idx="15">
                  <c:v>0.34179984192364427</c:v>
                </c:pt>
                <c:pt idx="16">
                  <c:v>0.36332794437041649</c:v>
                </c:pt>
                <c:pt idx="17">
                  <c:v>0.36871685449160851</c:v>
                </c:pt>
                <c:pt idx="18">
                  <c:v>0.38617306494623316</c:v>
                </c:pt>
                <c:pt idx="19">
                  <c:v>0.41054540759385111</c:v>
                </c:pt>
                <c:pt idx="20">
                  <c:v>0.43638507077693267</c:v>
                </c:pt>
                <c:pt idx="21">
                  <c:v>0.46361831665335029</c:v>
                </c:pt>
                <c:pt idx="22">
                  <c:v>0.49266113097180264</c:v>
                </c:pt>
                <c:pt idx="23">
                  <c:v>0.52339728714376954</c:v>
                </c:pt>
                <c:pt idx="24">
                  <c:v>0.55618170737121053</c:v>
                </c:pt>
                <c:pt idx="25">
                  <c:v>0.59059752993829362</c:v>
                </c:pt>
                <c:pt idx="26">
                  <c:v>0.6271669667513764</c:v>
                </c:pt>
                <c:pt idx="27">
                  <c:v>0.66586988540172176</c:v>
                </c:pt>
                <c:pt idx="28">
                  <c:v>0.70663843762839407</c:v>
                </c:pt>
                <c:pt idx="29">
                  <c:v>0.74957095208307023</c:v>
                </c:pt>
                <c:pt idx="30">
                  <c:v>0.79509714143378074</c:v>
                </c:pt>
                <c:pt idx="31">
                  <c:v>0.84290125606187605</c:v>
                </c:pt>
                <c:pt idx="32">
                  <c:v>0.89317649461407855</c:v>
                </c:pt>
                <c:pt idx="33">
                  <c:v>0.94612735598556008</c:v>
                </c:pt>
                <c:pt idx="34">
                  <c:v>1.0014213906170497</c:v>
                </c:pt>
                <c:pt idx="35">
                  <c:v>1.0595302920498741</c:v>
                </c:pt>
                <c:pt idx="36">
                  <c:v>1.1202690923395986</c:v>
                </c:pt>
                <c:pt idx="37">
                  <c:v>1.1835772501341044</c:v>
                </c:pt>
                <c:pt idx="38">
                  <c:v>1.2494885772800564</c:v>
                </c:pt>
                <c:pt idx="39">
                  <c:v>1.3180440287142952</c:v>
                </c:pt>
                <c:pt idx="40">
                  <c:v>1.3891666116474219</c:v>
                </c:pt>
                <c:pt idx="41">
                  <c:v>1.4626779678619817</c:v>
                </c:pt>
              </c:numCache>
            </c:numRef>
          </c:yVal>
          <c:smooth val="0"/>
        </c:ser>
        <c:dLbls>
          <c:showLegendKey val="0"/>
          <c:showVal val="0"/>
          <c:showCatName val="0"/>
          <c:showSerName val="0"/>
          <c:showPercent val="0"/>
          <c:showBubbleSize val="0"/>
        </c:dLbls>
        <c:axId val="336518264"/>
        <c:axId val="336517088"/>
      </c:scatterChart>
      <c:valAx>
        <c:axId val="336518264"/>
        <c:scaling>
          <c:orientation val="minMax"/>
          <c:max val="10000"/>
          <c:min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US"/>
                  <a:t>Color Temperature (Kelvin)</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336517088"/>
        <c:crosses val="autoZero"/>
        <c:crossBetween val="midCat"/>
      </c:valAx>
      <c:valAx>
        <c:axId val="336517088"/>
        <c:scaling>
          <c:orientation val="minMax"/>
        </c:scaling>
        <c:delete val="0"/>
        <c:axPos val="l"/>
        <c:majorGridlines>
          <c:spPr>
            <a:ln w="9525" cap="flat" cmpd="sng" algn="ctr">
              <a:solidFill>
                <a:schemeClr val="tx1">
                  <a:lumMod val="15000"/>
                  <a:lumOff val="85000"/>
                </a:schemeClr>
              </a:solidFill>
              <a:round/>
            </a:ln>
            <a:effectLst/>
          </c:spPr>
        </c:majorGridlines>
        <c:title>
          <c:tx>
            <c:strRef>
              <c:f>Blackbody!$V$7</c:f>
              <c:strCache>
                <c:ptCount val="1"/>
                <c:pt idx="0">
                  <c:v>X &amp; Z Value  </c:v>
                </c:pt>
              </c:strCache>
            </c:strRef>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336518264"/>
        <c:crosses val="autoZero"/>
        <c:crossBetween val="midCat"/>
      </c:valAx>
      <c:spPr>
        <a:noFill/>
        <a:ln>
          <a:noFill/>
        </a:ln>
        <a:effectLst/>
      </c:spPr>
    </c:plotArea>
    <c:legend>
      <c:legendPos val="r"/>
      <c:layout>
        <c:manualLayout>
          <c:xMode val="edge"/>
          <c:yMode val="edge"/>
          <c:x val="0.63753200488686368"/>
          <c:y val="0.48226778944298621"/>
          <c:w val="0.13057330765267902"/>
          <c:h val="0.18345071449402159"/>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1587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03BE77-24D2-4D85-97FA-78C248B9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Intersil Report Template.dotx</Template>
  <TotalTime>2920</TotalTime>
  <Pages>1</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White Balance Adjustment</vt:lpstr>
    </vt:vector>
  </TitlesOfParts>
  <Company>Intersil</Company>
  <LinksUpToDate>false</LinksUpToDate>
  <CharactersWithSpaces>5865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Balance Adjustment</dc:title>
  <dc:subject/>
  <dc:creator>Jim Getchell</dc:creator>
  <cp:keywords/>
  <dc:description/>
  <cp:lastModifiedBy>Jim Getchell</cp:lastModifiedBy>
  <cp:revision>30</cp:revision>
  <cp:lastPrinted>2015-04-07T16:59:00Z</cp:lastPrinted>
  <dcterms:created xsi:type="dcterms:W3CDTF">2015-03-30T21:17:00Z</dcterms:created>
  <dcterms:modified xsi:type="dcterms:W3CDTF">2015-04-09T16:57:00Z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rtNumber">
    <vt:lpwstr>ISL29125</vt:lpwstr>
  </property>
</Properties>
</file>